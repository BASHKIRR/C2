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409" w:rsidRDefault="008B5409" w:rsidP="008B5409">
      <w:pPr>
        <w:pStyle w:val="ad"/>
      </w:pPr>
    </w:p>
    <w:p w:rsidR="003E2BC2" w:rsidRPr="008B5409" w:rsidRDefault="003E2BC2" w:rsidP="00CE5E4A">
      <w:pPr>
        <w:pStyle w:val="ae"/>
        <w:outlineLvl w:val="0"/>
      </w:pPr>
      <w:r w:rsidRPr="008B5409">
        <w:t xml:space="preserve">Министерство </w:t>
      </w:r>
      <w:r>
        <w:t xml:space="preserve">высшего </w:t>
      </w:r>
      <w:r w:rsidRPr="008B5409">
        <w:t>образования и науки Российской Федерации</w:t>
      </w:r>
    </w:p>
    <w:p w:rsidR="003E2BC2" w:rsidRPr="008B5409" w:rsidRDefault="003E2BC2" w:rsidP="003E2BC2">
      <w:pPr>
        <w:pStyle w:val="ae"/>
      </w:pPr>
      <w:r w:rsidRPr="008B5409">
        <w:t>Федеральное государственное автономное образовательное учреждение</w:t>
      </w:r>
    </w:p>
    <w:p w:rsidR="003E2BC2" w:rsidRPr="008B5409" w:rsidRDefault="003E2BC2" w:rsidP="003E2BC2">
      <w:pPr>
        <w:pStyle w:val="ae"/>
      </w:pPr>
      <w:r w:rsidRPr="008B5409">
        <w:t>высшего образования</w:t>
      </w:r>
    </w:p>
    <w:p w:rsidR="003E2BC2" w:rsidRPr="008B5409" w:rsidRDefault="003E2BC2" w:rsidP="003E2BC2">
      <w:pPr>
        <w:pStyle w:val="ae"/>
      </w:pPr>
      <w:r w:rsidRPr="008B5409">
        <w:t>«Южно-Уральский государственный университет»</w:t>
      </w:r>
    </w:p>
    <w:p w:rsidR="003E2BC2" w:rsidRPr="008B5409" w:rsidRDefault="003E2BC2" w:rsidP="00CE5E4A">
      <w:pPr>
        <w:pStyle w:val="ae"/>
        <w:outlineLvl w:val="0"/>
      </w:pPr>
      <w:r w:rsidRPr="008B5409">
        <w:t>(национальный исследовательский университет)</w:t>
      </w:r>
    </w:p>
    <w:p w:rsidR="003E2BC2" w:rsidRPr="008B5409" w:rsidRDefault="003E2BC2" w:rsidP="00CE5E4A">
      <w:pPr>
        <w:pStyle w:val="ae"/>
        <w:outlineLvl w:val="0"/>
      </w:pPr>
      <w:r w:rsidRPr="008B5409">
        <w:t>Высшая школа экономики и управления</w:t>
      </w:r>
    </w:p>
    <w:p w:rsidR="003E2BC2" w:rsidRPr="009171A3" w:rsidRDefault="003E2BC2" w:rsidP="00CE5E4A">
      <w:pPr>
        <w:pStyle w:val="ae"/>
        <w:outlineLvl w:val="0"/>
      </w:pPr>
      <w:r w:rsidRPr="008B5409">
        <w:t>Кафедра «</w:t>
      </w:r>
      <w:r w:rsidR="007B3A2D" w:rsidRPr="00AF474C">
        <w:t>Цифровая экономика и информационные технологии</w:t>
      </w:r>
      <w:r w:rsidRPr="008B5409">
        <w:t>»</w:t>
      </w:r>
    </w:p>
    <w:p w:rsidR="003E2BC2" w:rsidRDefault="003E2BC2" w:rsidP="003E2BC2">
      <w:pPr>
        <w:pStyle w:val="ae"/>
      </w:pPr>
    </w:p>
    <w:p w:rsidR="003E2BC2" w:rsidRDefault="003E2BC2" w:rsidP="003E2BC2">
      <w:pPr>
        <w:pStyle w:val="ae"/>
      </w:pPr>
    </w:p>
    <w:p w:rsidR="00600461" w:rsidRDefault="00600461" w:rsidP="00CE5E4A">
      <w:pPr>
        <w:pStyle w:val="ae"/>
        <w:tabs>
          <w:tab w:val="right" w:pos="10205"/>
        </w:tabs>
        <w:outlineLvl w:val="0"/>
      </w:pPr>
      <w:r>
        <w:tab/>
        <w:t>УТВЕРЖДАЮ</w:t>
      </w:r>
    </w:p>
    <w:p w:rsidR="00600461" w:rsidRDefault="00600461" w:rsidP="00600461">
      <w:pPr>
        <w:pStyle w:val="ae"/>
        <w:tabs>
          <w:tab w:val="right" w:pos="10205"/>
        </w:tabs>
      </w:pPr>
      <w:r>
        <w:tab/>
        <w:t>Заведующий кафедрой</w:t>
      </w:r>
    </w:p>
    <w:p w:rsidR="00600461" w:rsidRDefault="00600461" w:rsidP="00600461">
      <w:pPr>
        <w:pStyle w:val="ae"/>
        <w:tabs>
          <w:tab w:val="right" w:pos="10205"/>
        </w:tabs>
      </w:pPr>
      <w:r>
        <w:tab/>
        <w:t>д.э.н., доцент</w:t>
      </w:r>
    </w:p>
    <w:p w:rsidR="00600461" w:rsidRDefault="00600461" w:rsidP="00600461">
      <w:pPr>
        <w:pStyle w:val="ae"/>
        <w:tabs>
          <w:tab w:val="right" w:pos="6804"/>
          <w:tab w:val="right" w:pos="10205"/>
        </w:tabs>
      </w:pPr>
      <w:r>
        <w:tab/>
      </w:r>
      <w:r w:rsidRPr="00600461">
        <w:rPr>
          <w:u w:val="single"/>
        </w:rPr>
        <w:tab/>
      </w:r>
      <w:r>
        <w:t xml:space="preserve"> Т.А. Худякова</w:t>
      </w:r>
    </w:p>
    <w:p w:rsidR="00600461" w:rsidRDefault="00600461" w:rsidP="00600461">
      <w:pPr>
        <w:pStyle w:val="ae"/>
        <w:tabs>
          <w:tab w:val="right" w:pos="6804"/>
          <w:tab w:val="right" w:pos="10205"/>
        </w:tabs>
      </w:pPr>
      <w:r>
        <w:tab/>
      </w:r>
      <w:r w:rsidRPr="00600461">
        <w:rPr>
          <w:u w:val="single"/>
        </w:rPr>
        <w:tab/>
      </w:r>
      <w:r>
        <w:t xml:space="preserve"> </w:t>
      </w:r>
      <w:r w:rsidR="00CE5E4A">
        <w:t>202</w:t>
      </w:r>
      <w:r w:rsidR="00B46D2B">
        <w:t>6</w:t>
      </w:r>
      <w:r>
        <w:t xml:space="preserve"> г.</w:t>
      </w:r>
    </w:p>
    <w:p w:rsidR="003E2BC2" w:rsidRDefault="003E2BC2" w:rsidP="003E2BC2">
      <w:pPr>
        <w:pStyle w:val="ae"/>
      </w:pPr>
    </w:p>
    <w:p w:rsidR="003E2BC2" w:rsidRDefault="003E2BC2" w:rsidP="003E2BC2">
      <w:pPr>
        <w:pStyle w:val="ae"/>
      </w:pPr>
    </w:p>
    <w:p w:rsidR="003E2BC2" w:rsidRDefault="003E2BC2" w:rsidP="00CE5E4A">
      <w:pPr>
        <w:pStyle w:val="af"/>
        <w:outlineLvl w:val="0"/>
      </w:pPr>
      <w:r>
        <w:t>Задание</w:t>
      </w:r>
    </w:p>
    <w:p w:rsidR="003E2BC2" w:rsidRDefault="003E2BC2" w:rsidP="003E2BC2">
      <w:pPr>
        <w:pStyle w:val="ae"/>
      </w:pPr>
      <w:r>
        <w:t>на курсовую работу студента</w:t>
      </w:r>
    </w:p>
    <w:p w:rsidR="003E2BC2" w:rsidRDefault="00B46D2B" w:rsidP="003E2BC2">
      <w:pPr>
        <w:pStyle w:val="ae"/>
      </w:pPr>
      <w:r>
        <w:t xml:space="preserve">Абдулин Артура </w:t>
      </w:r>
      <w:proofErr w:type="spellStart"/>
      <w:r>
        <w:t>Раилевича</w:t>
      </w:r>
      <w:proofErr w:type="spellEnd"/>
    </w:p>
    <w:p w:rsidR="003E2BC2" w:rsidRPr="003E2BC2" w:rsidRDefault="005160A7" w:rsidP="003E2BC2">
      <w:pPr>
        <w:pStyle w:val="ae"/>
      </w:pPr>
      <w:r>
        <w:t xml:space="preserve">Группа </w:t>
      </w:r>
      <w:r w:rsidR="003E2BC2">
        <w:t>ЭУ-</w:t>
      </w:r>
      <w:r w:rsidR="00CE5E4A">
        <w:t>4</w:t>
      </w:r>
      <w:r w:rsidR="00B46D2B">
        <w:t>55</w:t>
      </w:r>
    </w:p>
    <w:p w:rsidR="003E2BC2" w:rsidRDefault="003E2BC2" w:rsidP="003E2BC2">
      <w:pPr>
        <w:pStyle w:val="ae"/>
      </w:pPr>
    </w:p>
    <w:p w:rsidR="00C6275A" w:rsidRPr="00185422" w:rsidRDefault="00C6275A" w:rsidP="003E2BC2">
      <w:pPr>
        <w:pStyle w:val="ae"/>
      </w:pPr>
    </w:p>
    <w:p w:rsidR="003E2BC2" w:rsidRPr="00185422" w:rsidRDefault="003E2BC2" w:rsidP="003E2BC2">
      <w:pPr>
        <w:pStyle w:val="ae"/>
      </w:pPr>
    </w:p>
    <w:p w:rsidR="003E2BC2" w:rsidRPr="00C26B85" w:rsidRDefault="003E2BC2" w:rsidP="00600461">
      <w:pPr>
        <w:pStyle w:val="a"/>
        <w:ind w:left="284" w:hanging="284"/>
      </w:pPr>
      <w:r w:rsidRPr="00C26B85">
        <w:t xml:space="preserve">Дисциплина </w:t>
      </w:r>
      <w:r w:rsidR="00B46D2B" w:rsidRPr="00C26B85">
        <w:tab/>
      </w:r>
      <w:r w:rsidR="00B46D2B" w:rsidRPr="00CE5E4A">
        <w:rPr>
          <w:sz w:val="32"/>
          <w:u w:val="single"/>
        </w:rPr>
        <w:t xml:space="preserve"> «</w:t>
      </w:r>
      <w:r w:rsidR="00B46D2B">
        <w:rPr>
          <w:u w:val="single"/>
        </w:rPr>
        <w:t>Разработка клиент-серверных приложений</w:t>
      </w:r>
      <w:r w:rsidRPr="004C2D3E">
        <w:rPr>
          <w:sz w:val="32"/>
          <w:u w:val="single"/>
        </w:rPr>
        <w:t>»</w:t>
      </w:r>
      <w:r w:rsidRPr="00C26B85">
        <w:rPr>
          <w:u w:val="single"/>
        </w:rPr>
        <w:tab/>
      </w:r>
    </w:p>
    <w:p w:rsidR="00492E6C" w:rsidRDefault="003E2BC2" w:rsidP="00600461">
      <w:pPr>
        <w:pStyle w:val="a"/>
        <w:ind w:left="284" w:hanging="284"/>
        <w:rPr>
          <w:u w:val="single"/>
        </w:rPr>
      </w:pPr>
      <w:r w:rsidRPr="00C26B85">
        <w:t>Тема проекта</w:t>
      </w:r>
      <w:r w:rsidR="00C26B85" w:rsidRPr="00C26B85">
        <w:t xml:space="preserve"> </w:t>
      </w:r>
      <w:r w:rsidR="00C26B85">
        <w:tab/>
      </w:r>
      <w:bookmarkStart w:id="0" w:name="_GoBack"/>
      <w:bookmarkEnd w:id="0"/>
      <w:r w:rsidR="007B7A87" w:rsidRPr="00E10129">
        <w:rPr>
          <w:highlight w:val="yellow"/>
          <w:u w:val="single"/>
        </w:rPr>
        <w:t>Разработка</w:t>
      </w:r>
      <w:r w:rsidR="00492E6C">
        <w:rPr>
          <w:u w:val="single"/>
        </w:rPr>
        <w:tab/>
      </w:r>
    </w:p>
    <w:p w:rsidR="00CB49B9" w:rsidRPr="00492E6C" w:rsidRDefault="00600461" w:rsidP="00600461">
      <w:pPr>
        <w:tabs>
          <w:tab w:val="left" w:pos="2127"/>
          <w:tab w:val="right" w:pos="10205"/>
        </w:tabs>
        <w:ind w:left="284" w:hanging="284"/>
        <w:rPr>
          <w:u w:val="single"/>
        </w:rPr>
      </w:pPr>
      <w:r>
        <w:tab/>
      </w:r>
      <w:r w:rsidR="00492E6C">
        <w:tab/>
      </w:r>
      <w:r w:rsidR="00492E6C" w:rsidRPr="00492E6C">
        <w:rPr>
          <w:u w:val="single"/>
        </w:rPr>
        <w:tab/>
      </w:r>
    </w:p>
    <w:p w:rsidR="003E2BC2" w:rsidRDefault="000E0A89" w:rsidP="00600461">
      <w:pPr>
        <w:pStyle w:val="a"/>
        <w:tabs>
          <w:tab w:val="clear" w:pos="2127"/>
          <w:tab w:val="left" w:pos="7655"/>
        </w:tabs>
        <w:ind w:left="284" w:hanging="284"/>
        <w:jc w:val="both"/>
      </w:pPr>
      <w:r>
        <w:rPr>
          <w:szCs w:val="28"/>
        </w:rPr>
        <w:t xml:space="preserve">Срок сдачи студентом законченной работы </w:t>
      </w:r>
      <w:r w:rsidR="00C74C1E" w:rsidRPr="00C74C1E">
        <w:rPr>
          <w:szCs w:val="28"/>
          <w:u w:val="single"/>
        </w:rPr>
        <w:tab/>
      </w:r>
      <w:r w:rsidR="00D15985">
        <w:rPr>
          <w:szCs w:val="28"/>
        </w:rPr>
        <w:t xml:space="preserve"> </w:t>
      </w:r>
      <w:r>
        <w:rPr>
          <w:szCs w:val="28"/>
        </w:rPr>
        <w:t>20</w:t>
      </w:r>
      <w:r w:rsidR="00377E80">
        <w:rPr>
          <w:szCs w:val="28"/>
        </w:rPr>
        <w:t>2</w:t>
      </w:r>
      <w:r w:rsidR="00B46D2B">
        <w:rPr>
          <w:szCs w:val="28"/>
        </w:rPr>
        <w:t>6</w:t>
      </w:r>
      <w:r w:rsidR="00C74C1E">
        <w:rPr>
          <w:szCs w:val="28"/>
        </w:rPr>
        <w:t xml:space="preserve"> </w:t>
      </w:r>
      <w:r>
        <w:rPr>
          <w:szCs w:val="28"/>
        </w:rPr>
        <w:t>г.</w:t>
      </w:r>
    </w:p>
    <w:p w:rsidR="003E2BC2" w:rsidRDefault="00C74C1E" w:rsidP="00600461">
      <w:pPr>
        <w:pStyle w:val="a"/>
        <w:ind w:left="284" w:hanging="284"/>
        <w:jc w:val="both"/>
      </w:pPr>
      <w:r>
        <w:rPr>
          <w:szCs w:val="28"/>
        </w:rPr>
        <w:t>Перечень вопросов, подлежащих разработке:</w:t>
      </w:r>
    </w:p>
    <w:p w:rsidR="003E2BC2" w:rsidRPr="00E10129" w:rsidRDefault="00CE5E4A" w:rsidP="00600461">
      <w:pPr>
        <w:pStyle w:val="125"/>
        <w:numPr>
          <w:ilvl w:val="0"/>
          <w:numId w:val="25"/>
        </w:numPr>
        <w:ind w:left="709"/>
        <w:rPr>
          <w:highlight w:val="yellow"/>
        </w:rPr>
      </w:pPr>
      <w:r w:rsidRPr="00E10129">
        <w:rPr>
          <w:highlight w:val="yellow"/>
        </w:rPr>
        <w:t>Разработка логики игры</w:t>
      </w:r>
    </w:p>
    <w:p w:rsidR="00C74C1E" w:rsidRPr="00E10129" w:rsidRDefault="00CE5E4A" w:rsidP="00600461">
      <w:pPr>
        <w:pStyle w:val="125"/>
        <w:numPr>
          <w:ilvl w:val="0"/>
          <w:numId w:val="25"/>
        </w:numPr>
        <w:ind w:left="709"/>
        <w:rPr>
          <w:highlight w:val="yellow"/>
        </w:rPr>
      </w:pPr>
      <w:r w:rsidRPr="00E10129">
        <w:rPr>
          <w:highlight w:val="yellow"/>
        </w:rPr>
        <w:t>Проектирование и программирование сетевого взаимодействия</w:t>
      </w:r>
    </w:p>
    <w:p w:rsidR="006308D5" w:rsidRPr="00E10129" w:rsidRDefault="00CE5E4A" w:rsidP="00600461">
      <w:pPr>
        <w:pStyle w:val="125"/>
        <w:numPr>
          <w:ilvl w:val="0"/>
          <w:numId w:val="25"/>
        </w:numPr>
        <w:ind w:left="709"/>
        <w:rPr>
          <w:highlight w:val="yellow"/>
        </w:rPr>
      </w:pPr>
      <w:r w:rsidRPr="00E10129">
        <w:rPr>
          <w:highlight w:val="yellow"/>
        </w:rPr>
        <w:t>Разработка визуального дизайна приложения</w:t>
      </w:r>
    </w:p>
    <w:p w:rsidR="0002563E" w:rsidRPr="00E10129" w:rsidRDefault="00DE7F83" w:rsidP="00226CD3">
      <w:pPr>
        <w:pStyle w:val="125"/>
        <w:numPr>
          <w:ilvl w:val="0"/>
          <w:numId w:val="25"/>
        </w:numPr>
        <w:ind w:left="709"/>
        <w:rPr>
          <w:highlight w:val="yellow"/>
        </w:rPr>
      </w:pPr>
      <w:r w:rsidRPr="00E10129">
        <w:rPr>
          <w:highlight w:val="yellow"/>
        </w:rPr>
        <w:t xml:space="preserve">Разработка базы данных </w:t>
      </w:r>
      <w:r w:rsidR="00CE5E4A" w:rsidRPr="00E10129">
        <w:rPr>
          <w:highlight w:val="yellow"/>
        </w:rPr>
        <w:t>приложения</w:t>
      </w:r>
    </w:p>
    <w:p w:rsidR="00CF10F0" w:rsidRPr="00E10129" w:rsidRDefault="00CB4715" w:rsidP="00600461">
      <w:pPr>
        <w:pStyle w:val="125"/>
        <w:numPr>
          <w:ilvl w:val="0"/>
          <w:numId w:val="25"/>
        </w:numPr>
        <w:ind w:left="709"/>
        <w:rPr>
          <w:highlight w:val="yellow"/>
        </w:rPr>
      </w:pPr>
      <w:r w:rsidRPr="00E10129">
        <w:rPr>
          <w:highlight w:val="yellow"/>
        </w:rPr>
        <w:t xml:space="preserve">Тестирование </w:t>
      </w:r>
      <w:r w:rsidR="00CE5E4A" w:rsidRPr="00E10129">
        <w:rPr>
          <w:highlight w:val="yellow"/>
        </w:rPr>
        <w:t>приложения</w:t>
      </w:r>
    </w:p>
    <w:p w:rsidR="000A56CD" w:rsidRPr="00E10129" w:rsidRDefault="00CE5E4A" w:rsidP="00600461">
      <w:pPr>
        <w:pStyle w:val="125"/>
        <w:numPr>
          <w:ilvl w:val="0"/>
          <w:numId w:val="25"/>
        </w:numPr>
        <w:ind w:left="709"/>
        <w:rPr>
          <w:highlight w:val="yellow"/>
        </w:rPr>
      </w:pPr>
      <w:r w:rsidRPr="00E10129">
        <w:rPr>
          <w:highlight w:val="yellow"/>
        </w:rPr>
        <w:t>Оформление пояснительной записки</w:t>
      </w:r>
    </w:p>
    <w:p w:rsidR="00600461" w:rsidRPr="00600461" w:rsidRDefault="00600461" w:rsidP="00600461">
      <w:pPr>
        <w:pStyle w:val="a"/>
        <w:tabs>
          <w:tab w:val="clear" w:pos="2127"/>
          <w:tab w:val="left" w:pos="7655"/>
        </w:tabs>
        <w:ind w:left="357" w:hanging="357"/>
        <w:jc w:val="both"/>
        <w:rPr>
          <w:szCs w:val="28"/>
        </w:rPr>
      </w:pPr>
      <w:r>
        <w:rPr>
          <w:szCs w:val="28"/>
        </w:rPr>
        <w:t xml:space="preserve">Дата выдачи задания </w:t>
      </w:r>
      <w:r w:rsidRPr="00600461">
        <w:rPr>
          <w:szCs w:val="28"/>
          <w:u w:val="single"/>
        </w:rPr>
        <w:tab/>
      </w:r>
      <w:r w:rsidRPr="00600461">
        <w:rPr>
          <w:szCs w:val="28"/>
          <w:u w:val="single"/>
        </w:rPr>
        <w:tab/>
      </w:r>
    </w:p>
    <w:p w:rsidR="003E2BC2" w:rsidRDefault="00C74C1E" w:rsidP="00C74C1E">
      <w:pPr>
        <w:pStyle w:val="ae"/>
        <w:tabs>
          <w:tab w:val="right" w:pos="10205"/>
        </w:tabs>
        <w:jc w:val="left"/>
      </w:pPr>
      <w:r w:rsidRPr="00C74C1E">
        <w:t>Руководитель работы (проекта)</w:t>
      </w:r>
      <w:r>
        <w:t xml:space="preserve"> </w:t>
      </w:r>
      <w:r w:rsidRPr="00C74C1E">
        <w:rPr>
          <w:u w:val="single"/>
        </w:rPr>
        <w:tab/>
      </w:r>
      <w:r>
        <w:t xml:space="preserve"> </w:t>
      </w:r>
      <w:r w:rsidRPr="00C74C1E">
        <w:t>/</w:t>
      </w:r>
      <w:r w:rsidR="00B46D2B">
        <w:t>В</w:t>
      </w:r>
      <w:r w:rsidR="00CF10F0">
        <w:t>.</w:t>
      </w:r>
      <w:r w:rsidR="00B46D2B">
        <w:t>А</w:t>
      </w:r>
      <w:r w:rsidR="00CF10F0">
        <w:t xml:space="preserve">. </w:t>
      </w:r>
      <w:r w:rsidR="00B46D2B">
        <w:t>Конов</w:t>
      </w:r>
      <w:r w:rsidRPr="00C74C1E">
        <w:t>/</w:t>
      </w:r>
    </w:p>
    <w:p w:rsidR="003E2BC2" w:rsidRDefault="00C74C1E" w:rsidP="00C74C1E">
      <w:pPr>
        <w:pStyle w:val="ae"/>
        <w:tabs>
          <w:tab w:val="center" w:pos="6237"/>
        </w:tabs>
        <w:jc w:val="left"/>
        <w:rPr>
          <w:vertAlign w:val="superscript"/>
        </w:rPr>
      </w:pPr>
      <w:r>
        <w:rPr>
          <w:vertAlign w:val="superscript"/>
        </w:rPr>
        <w:tab/>
        <w:t>(подпись)</w:t>
      </w:r>
    </w:p>
    <w:p w:rsidR="00C74C1E" w:rsidRDefault="00C74C1E" w:rsidP="00C74C1E">
      <w:pPr>
        <w:pStyle w:val="ae"/>
        <w:tabs>
          <w:tab w:val="right" w:pos="10205"/>
        </w:tabs>
        <w:jc w:val="left"/>
      </w:pPr>
      <w:r>
        <w:t xml:space="preserve">Студент </w:t>
      </w:r>
      <w:r w:rsidRPr="00C74C1E">
        <w:rPr>
          <w:u w:val="single"/>
        </w:rPr>
        <w:tab/>
      </w:r>
      <w:r>
        <w:t xml:space="preserve"> </w:t>
      </w:r>
      <w:r w:rsidRPr="00C74C1E">
        <w:t>/</w:t>
      </w:r>
      <w:r w:rsidR="00B46D2B">
        <w:t>А</w:t>
      </w:r>
      <w:r w:rsidR="00CE5E4A">
        <w:t>.</w:t>
      </w:r>
      <w:r w:rsidR="00B46D2B">
        <w:t>Р</w:t>
      </w:r>
      <w:r w:rsidR="00CE5E4A">
        <w:t xml:space="preserve">. </w:t>
      </w:r>
      <w:r w:rsidR="00B46D2B">
        <w:t>Абдулин</w:t>
      </w:r>
      <w:r w:rsidRPr="00C74C1E">
        <w:t>/</w:t>
      </w:r>
    </w:p>
    <w:p w:rsidR="00082A45" w:rsidRPr="00CE5E4A" w:rsidRDefault="00C74C1E" w:rsidP="00C4731D">
      <w:pPr>
        <w:pStyle w:val="ae"/>
        <w:tabs>
          <w:tab w:val="center" w:pos="6237"/>
        </w:tabs>
        <w:jc w:val="left"/>
        <w:rPr>
          <w:vertAlign w:val="superscript"/>
        </w:rPr>
      </w:pPr>
      <w:r>
        <w:rPr>
          <w:vertAlign w:val="superscript"/>
        </w:rPr>
        <w:tab/>
        <w:t>(подпись)</w:t>
      </w:r>
    </w:p>
    <w:sectPr w:rsidR="00082A45" w:rsidRPr="00CE5E4A" w:rsidSect="00C4731D">
      <w:footerReference w:type="default" r:id="rId8"/>
      <w:type w:val="continuous"/>
      <w:pgSz w:w="11906" w:h="16838" w:code="9"/>
      <w:pgMar w:top="851" w:right="567" w:bottom="851" w:left="1134" w:header="709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71B3" w:rsidRDefault="00ED71B3" w:rsidP="00B22DB6">
      <w:r>
        <w:separator/>
      </w:r>
    </w:p>
    <w:p w:rsidR="00ED71B3" w:rsidRDefault="00ED71B3"/>
    <w:p w:rsidR="00ED71B3" w:rsidRDefault="00ED71B3"/>
  </w:endnote>
  <w:endnote w:type="continuationSeparator" w:id="0">
    <w:p w:rsidR="00ED71B3" w:rsidRDefault="00ED71B3" w:rsidP="00B22DB6">
      <w:r>
        <w:continuationSeparator/>
      </w:r>
    </w:p>
    <w:p w:rsidR="00ED71B3" w:rsidRDefault="00ED71B3"/>
    <w:p w:rsidR="00ED71B3" w:rsidRDefault="00ED71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538" w:rsidRDefault="00966BD3">
    <w:pPr>
      <w:pStyle w:val="a8"/>
    </w:pPr>
    <w:r>
      <w:fldChar w:fldCharType="begin"/>
    </w:r>
    <w:r w:rsidR="004F0538">
      <w:instrText>PAGE   \* MERGEFORMAT</w:instrText>
    </w:r>
    <w:r>
      <w:fldChar w:fldCharType="separate"/>
    </w:r>
    <w:r w:rsidR="00E1012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71B3" w:rsidRDefault="00ED71B3" w:rsidP="00B22DB6">
      <w:r>
        <w:separator/>
      </w:r>
    </w:p>
    <w:p w:rsidR="00ED71B3" w:rsidRDefault="00ED71B3"/>
    <w:p w:rsidR="00ED71B3" w:rsidRDefault="00ED71B3"/>
  </w:footnote>
  <w:footnote w:type="continuationSeparator" w:id="0">
    <w:p w:rsidR="00ED71B3" w:rsidRDefault="00ED71B3" w:rsidP="00B22DB6">
      <w:r>
        <w:continuationSeparator/>
      </w:r>
    </w:p>
    <w:p w:rsidR="00ED71B3" w:rsidRDefault="00ED71B3"/>
    <w:p w:rsidR="00ED71B3" w:rsidRDefault="00ED71B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970A8"/>
    <w:multiLevelType w:val="multilevel"/>
    <w:tmpl w:val="82849E82"/>
    <w:lvl w:ilvl="0">
      <w:start w:val="1"/>
      <w:numFmt w:val="decimal"/>
      <w:pStyle w:val="1"/>
      <w:suff w:val="space"/>
      <w:lvlText w:val="%1"/>
      <w:lvlJc w:val="left"/>
      <w:pPr>
        <w:ind w:left="397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284" w:firstLine="0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39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397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397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397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397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397" w:firstLine="0"/>
      </w:pPr>
      <w:rPr>
        <w:rFonts w:hint="default"/>
      </w:rPr>
    </w:lvl>
  </w:abstractNum>
  <w:abstractNum w:abstractNumId="1" w15:restartNumberingAfterBreak="0">
    <w:nsid w:val="0660527D"/>
    <w:multiLevelType w:val="hybridMultilevel"/>
    <w:tmpl w:val="8A60E5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7A281E"/>
    <w:multiLevelType w:val="hybridMultilevel"/>
    <w:tmpl w:val="7492A83E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0BEE5C8F"/>
    <w:multiLevelType w:val="hybridMultilevel"/>
    <w:tmpl w:val="442E06F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14B93711"/>
    <w:multiLevelType w:val="hybridMultilevel"/>
    <w:tmpl w:val="B0BA528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316D587E"/>
    <w:multiLevelType w:val="hybridMultilevel"/>
    <w:tmpl w:val="3C8C3492"/>
    <w:lvl w:ilvl="0" w:tplc="7B18BCB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" w15:restartNumberingAfterBreak="0">
    <w:nsid w:val="349457F5"/>
    <w:multiLevelType w:val="hybridMultilevel"/>
    <w:tmpl w:val="213C6A18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35122E23"/>
    <w:multiLevelType w:val="multilevel"/>
    <w:tmpl w:val="9B4EACBE"/>
    <w:lvl w:ilvl="0">
      <w:start w:val="1"/>
      <w:numFmt w:val="decimal"/>
      <w:lvlText w:val="%1."/>
      <w:lvlJc w:val="left"/>
      <w:pPr>
        <w:ind w:left="794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8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82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76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70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64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58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52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46" w:hanging="397"/>
      </w:pPr>
      <w:rPr>
        <w:rFonts w:hint="default"/>
      </w:rPr>
    </w:lvl>
  </w:abstractNum>
  <w:abstractNum w:abstractNumId="8" w15:restartNumberingAfterBreak="0">
    <w:nsid w:val="38DA380A"/>
    <w:multiLevelType w:val="hybridMultilevel"/>
    <w:tmpl w:val="2932C684"/>
    <w:lvl w:ilvl="0" w:tplc="B8E474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1744E8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43C52680"/>
    <w:multiLevelType w:val="multilevel"/>
    <w:tmpl w:val="9B4EACBE"/>
    <w:lvl w:ilvl="0">
      <w:start w:val="1"/>
      <w:numFmt w:val="decimal"/>
      <w:lvlText w:val="%1."/>
      <w:lvlJc w:val="left"/>
      <w:pPr>
        <w:ind w:left="794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8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82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76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70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64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58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52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46" w:hanging="397"/>
      </w:pPr>
      <w:rPr>
        <w:rFonts w:hint="default"/>
      </w:rPr>
    </w:lvl>
  </w:abstractNum>
  <w:abstractNum w:abstractNumId="11" w15:restartNumberingAfterBreak="0">
    <w:nsid w:val="456E5ED1"/>
    <w:multiLevelType w:val="hybridMultilevel"/>
    <w:tmpl w:val="6B32FA20"/>
    <w:lvl w:ilvl="0" w:tplc="4B0ED25C">
      <w:numFmt w:val="bullet"/>
      <w:lvlText w:val="•"/>
      <w:lvlJc w:val="left"/>
      <w:pPr>
        <w:ind w:left="115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4ABA05E8"/>
    <w:multiLevelType w:val="hybridMultilevel"/>
    <w:tmpl w:val="79A65BE4"/>
    <w:lvl w:ilvl="0" w:tplc="CF78E21C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052DF1"/>
    <w:multiLevelType w:val="hybridMultilevel"/>
    <w:tmpl w:val="55285506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4" w15:restartNumberingAfterBreak="0">
    <w:nsid w:val="5BE955BD"/>
    <w:multiLevelType w:val="multilevel"/>
    <w:tmpl w:val="AF167480"/>
    <w:lvl w:ilvl="0">
      <w:numFmt w:val="bullet"/>
      <w:lvlText w:val="•"/>
      <w:lvlJc w:val="left"/>
      <w:pPr>
        <w:ind w:left="1154" w:hanging="360"/>
      </w:pPr>
      <w:rPr>
        <w:rFonts w:ascii="Times New Roman" w:hAnsi="Times New Roman" w:cs="Times New Roman" w:hint="default"/>
      </w:rPr>
    </w:lvl>
    <w:lvl w:ilvl="1"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5" w15:restartNumberingAfterBreak="0">
    <w:nsid w:val="5F1909BA"/>
    <w:multiLevelType w:val="multilevel"/>
    <w:tmpl w:val="9B4EACBE"/>
    <w:lvl w:ilvl="0">
      <w:start w:val="1"/>
      <w:numFmt w:val="decimal"/>
      <w:lvlText w:val="%1."/>
      <w:lvlJc w:val="left"/>
      <w:pPr>
        <w:ind w:left="794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8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82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76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70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64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58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52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46" w:hanging="397"/>
      </w:pPr>
      <w:rPr>
        <w:rFonts w:hint="default"/>
      </w:rPr>
    </w:lvl>
  </w:abstractNum>
  <w:abstractNum w:abstractNumId="16" w15:restartNumberingAfterBreak="0">
    <w:nsid w:val="5F5504D0"/>
    <w:multiLevelType w:val="hybridMultilevel"/>
    <w:tmpl w:val="EA6E2A70"/>
    <w:lvl w:ilvl="0" w:tplc="04190009">
      <w:start w:val="1"/>
      <w:numFmt w:val="bullet"/>
      <w:lvlText w:val=""/>
      <w:lvlJc w:val="left"/>
      <w:pPr>
        <w:ind w:left="111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 w15:restartNumberingAfterBreak="0">
    <w:nsid w:val="60E90B5C"/>
    <w:multiLevelType w:val="hybridMultilevel"/>
    <w:tmpl w:val="0D0CE554"/>
    <w:lvl w:ilvl="0" w:tplc="6CC43748">
      <w:start w:val="1"/>
      <w:numFmt w:val="lowerLetter"/>
      <w:lvlText w:val="%1)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8" w15:restartNumberingAfterBreak="0">
    <w:nsid w:val="69BF1AF1"/>
    <w:multiLevelType w:val="multilevel"/>
    <w:tmpl w:val="9B4EACBE"/>
    <w:lvl w:ilvl="0">
      <w:start w:val="1"/>
      <w:numFmt w:val="decimal"/>
      <w:lvlText w:val="%1."/>
      <w:lvlJc w:val="left"/>
      <w:pPr>
        <w:ind w:left="794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8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82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76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70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64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58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52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46" w:hanging="397"/>
      </w:pPr>
      <w:rPr>
        <w:rFonts w:hint="default"/>
      </w:rPr>
    </w:lvl>
  </w:abstractNum>
  <w:abstractNum w:abstractNumId="19" w15:restartNumberingAfterBreak="0">
    <w:nsid w:val="6C2C166A"/>
    <w:multiLevelType w:val="hybridMultilevel"/>
    <w:tmpl w:val="64743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B83BE1"/>
    <w:multiLevelType w:val="hybridMultilevel"/>
    <w:tmpl w:val="C7DE3C7A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1" w15:restartNumberingAfterBreak="0">
    <w:nsid w:val="709566FA"/>
    <w:multiLevelType w:val="hybridMultilevel"/>
    <w:tmpl w:val="FF84251A"/>
    <w:lvl w:ilvl="0" w:tplc="4B0ED25C">
      <w:numFmt w:val="bullet"/>
      <w:lvlText w:val="•"/>
      <w:lvlJc w:val="left"/>
      <w:pPr>
        <w:ind w:left="1154" w:hanging="360"/>
      </w:pPr>
      <w:rPr>
        <w:rFonts w:ascii="Times New Roman" w:eastAsiaTheme="minorHAnsi" w:hAnsi="Times New Roman" w:cs="Times New Roman" w:hint="default"/>
      </w:rPr>
    </w:lvl>
    <w:lvl w:ilvl="1" w:tplc="AF224FB0">
      <w:numFmt w:val="bullet"/>
      <w:lvlText w:val=""/>
      <w:lvlJc w:val="left"/>
      <w:pPr>
        <w:ind w:left="1837" w:hanging="360"/>
      </w:pPr>
      <w:rPr>
        <w:rFonts w:ascii="Symbol" w:eastAsiaTheme="minorHAnsi" w:hAnsi="Symbol" w:cstheme="minorBidi" w:hint="default"/>
      </w:rPr>
    </w:lvl>
    <w:lvl w:ilvl="2" w:tplc="04190005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2" w15:restartNumberingAfterBreak="0">
    <w:nsid w:val="736F2BBF"/>
    <w:multiLevelType w:val="multilevel"/>
    <w:tmpl w:val="9B4EACBE"/>
    <w:lvl w:ilvl="0">
      <w:start w:val="1"/>
      <w:numFmt w:val="decimal"/>
      <w:lvlText w:val="%1."/>
      <w:lvlJc w:val="left"/>
      <w:pPr>
        <w:ind w:left="794" w:hanging="39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8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82" w:hanging="39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76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70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64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558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52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46" w:hanging="397"/>
      </w:pPr>
      <w:rPr>
        <w:rFonts w:hint="default"/>
      </w:rPr>
    </w:lvl>
  </w:abstractNum>
  <w:abstractNum w:abstractNumId="23" w15:restartNumberingAfterBreak="0">
    <w:nsid w:val="7C662D4D"/>
    <w:multiLevelType w:val="hybridMultilevel"/>
    <w:tmpl w:val="32621EE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4" w15:restartNumberingAfterBreak="0">
    <w:nsid w:val="7F1937B2"/>
    <w:multiLevelType w:val="hybridMultilevel"/>
    <w:tmpl w:val="7752033E"/>
    <w:lvl w:ilvl="0" w:tplc="4B0ED25C">
      <w:numFmt w:val="bullet"/>
      <w:lvlText w:val="•"/>
      <w:lvlJc w:val="left"/>
      <w:pPr>
        <w:ind w:left="75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5" w15:restartNumberingAfterBreak="0">
    <w:nsid w:val="7FA355C1"/>
    <w:multiLevelType w:val="hybridMultilevel"/>
    <w:tmpl w:val="1DD61192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16"/>
  </w:num>
  <w:num w:numId="4">
    <w:abstractNumId w:val="7"/>
  </w:num>
  <w:num w:numId="5">
    <w:abstractNumId w:val="15"/>
  </w:num>
  <w:num w:numId="6">
    <w:abstractNumId w:val="10"/>
  </w:num>
  <w:num w:numId="7">
    <w:abstractNumId w:val="25"/>
  </w:num>
  <w:num w:numId="8">
    <w:abstractNumId w:val="22"/>
  </w:num>
  <w:num w:numId="9">
    <w:abstractNumId w:val="12"/>
  </w:num>
  <w:num w:numId="10">
    <w:abstractNumId w:val="2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9"/>
  </w:num>
  <w:num w:numId="14">
    <w:abstractNumId w:val="17"/>
  </w:num>
  <w:num w:numId="15">
    <w:abstractNumId w:val="6"/>
  </w:num>
  <w:num w:numId="16">
    <w:abstractNumId w:val="5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24"/>
  </w:num>
  <w:num w:numId="20">
    <w:abstractNumId w:val="21"/>
  </w:num>
  <w:num w:numId="21">
    <w:abstractNumId w:val="11"/>
  </w:num>
  <w:num w:numId="22">
    <w:abstractNumId w:val="14"/>
  </w:num>
  <w:num w:numId="23">
    <w:abstractNumId w:val="12"/>
  </w:num>
  <w:num w:numId="24">
    <w:abstractNumId w:val="1"/>
  </w:num>
  <w:num w:numId="25">
    <w:abstractNumId w:val="8"/>
  </w:num>
  <w:num w:numId="26">
    <w:abstractNumId w:val="23"/>
  </w:num>
  <w:num w:numId="27">
    <w:abstractNumId w:val="13"/>
  </w:num>
  <w:num w:numId="28">
    <w:abstractNumId w:val="3"/>
  </w:num>
  <w:num w:numId="29">
    <w:abstractNumId w:val="20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  <w:lvlOverride w:ilvl="0">
      <w:startOverride w:val="1"/>
    </w:lvlOverride>
    <w:lvlOverride w:ilvl="1">
      <w:startOverride w:val="3"/>
    </w:lvlOverride>
    <w:lvlOverride w:ilvl="2">
      <w:startOverride w:val="3"/>
    </w:lvlOverride>
  </w:num>
  <w:num w:numId="33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formatting="1" w:enforcement="0"/>
  <w:styleLockTheme/>
  <w:styleLockQFSet/>
  <w:defaultTabStop w:val="709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5409"/>
    <w:rsid w:val="00001ED9"/>
    <w:rsid w:val="00001EEA"/>
    <w:rsid w:val="0000613A"/>
    <w:rsid w:val="000127CD"/>
    <w:rsid w:val="00013071"/>
    <w:rsid w:val="000148B4"/>
    <w:rsid w:val="00014F02"/>
    <w:rsid w:val="00015F66"/>
    <w:rsid w:val="000163D0"/>
    <w:rsid w:val="00016833"/>
    <w:rsid w:val="0001773B"/>
    <w:rsid w:val="0002126F"/>
    <w:rsid w:val="000227CB"/>
    <w:rsid w:val="00023505"/>
    <w:rsid w:val="0002563E"/>
    <w:rsid w:val="00027998"/>
    <w:rsid w:val="00027E15"/>
    <w:rsid w:val="00030139"/>
    <w:rsid w:val="000302DC"/>
    <w:rsid w:val="00030387"/>
    <w:rsid w:val="00031297"/>
    <w:rsid w:val="00031817"/>
    <w:rsid w:val="0003304B"/>
    <w:rsid w:val="00033792"/>
    <w:rsid w:val="000423DE"/>
    <w:rsid w:val="00042804"/>
    <w:rsid w:val="0005039E"/>
    <w:rsid w:val="00051CA1"/>
    <w:rsid w:val="00057C33"/>
    <w:rsid w:val="00062520"/>
    <w:rsid w:val="00063BBE"/>
    <w:rsid w:val="00066EA7"/>
    <w:rsid w:val="000723DB"/>
    <w:rsid w:val="00072DC4"/>
    <w:rsid w:val="00073F21"/>
    <w:rsid w:val="00073F51"/>
    <w:rsid w:val="000773CE"/>
    <w:rsid w:val="000826BF"/>
    <w:rsid w:val="00082A45"/>
    <w:rsid w:val="00084F72"/>
    <w:rsid w:val="00091874"/>
    <w:rsid w:val="00093EE1"/>
    <w:rsid w:val="00094275"/>
    <w:rsid w:val="000A04C1"/>
    <w:rsid w:val="000A178E"/>
    <w:rsid w:val="000A4D45"/>
    <w:rsid w:val="000A51B1"/>
    <w:rsid w:val="000A56CD"/>
    <w:rsid w:val="000B00A0"/>
    <w:rsid w:val="000B0CA5"/>
    <w:rsid w:val="000B31F0"/>
    <w:rsid w:val="000B4286"/>
    <w:rsid w:val="000B51D9"/>
    <w:rsid w:val="000B51EB"/>
    <w:rsid w:val="000B6703"/>
    <w:rsid w:val="000B7616"/>
    <w:rsid w:val="000B777A"/>
    <w:rsid w:val="000C0D35"/>
    <w:rsid w:val="000C2C80"/>
    <w:rsid w:val="000C43E5"/>
    <w:rsid w:val="000C48D7"/>
    <w:rsid w:val="000C6382"/>
    <w:rsid w:val="000C6A89"/>
    <w:rsid w:val="000C6D37"/>
    <w:rsid w:val="000C79B9"/>
    <w:rsid w:val="000D5B17"/>
    <w:rsid w:val="000D6704"/>
    <w:rsid w:val="000E0A89"/>
    <w:rsid w:val="000E0B7D"/>
    <w:rsid w:val="000E0DB8"/>
    <w:rsid w:val="000E10D0"/>
    <w:rsid w:val="000E321C"/>
    <w:rsid w:val="000E745C"/>
    <w:rsid w:val="000F1053"/>
    <w:rsid w:val="000F6F80"/>
    <w:rsid w:val="00102BF6"/>
    <w:rsid w:val="00104B16"/>
    <w:rsid w:val="00104F65"/>
    <w:rsid w:val="001053D2"/>
    <w:rsid w:val="00105A25"/>
    <w:rsid w:val="00107394"/>
    <w:rsid w:val="00111C0A"/>
    <w:rsid w:val="00112A78"/>
    <w:rsid w:val="00113345"/>
    <w:rsid w:val="00113442"/>
    <w:rsid w:val="00114161"/>
    <w:rsid w:val="00114BE4"/>
    <w:rsid w:val="001158A6"/>
    <w:rsid w:val="001164E4"/>
    <w:rsid w:val="00116DF0"/>
    <w:rsid w:val="001177E2"/>
    <w:rsid w:val="00117BCC"/>
    <w:rsid w:val="00123609"/>
    <w:rsid w:val="00123E0A"/>
    <w:rsid w:val="001242F3"/>
    <w:rsid w:val="00124636"/>
    <w:rsid w:val="00125963"/>
    <w:rsid w:val="00126566"/>
    <w:rsid w:val="00126EE8"/>
    <w:rsid w:val="0013104F"/>
    <w:rsid w:val="00131725"/>
    <w:rsid w:val="00132093"/>
    <w:rsid w:val="00133FD1"/>
    <w:rsid w:val="00133FF8"/>
    <w:rsid w:val="0013410E"/>
    <w:rsid w:val="0013539A"/>
    <w:rsid w:val="00141BD3"/>
    <w:rsid w:val="0014206C"/>
    <w:rsid w:val="001434B9"/>
    <w:rsid w:val="00146217"/>
    <w:rsid w:val="00146743"/>
    <w:rsid w:val="0014725D"/>
    <w:rsid w:val="00147ACF"/>
    <w:rsid w:val="00150F16"/>
    <w:rsid w:val="0015421E"/>
    <w:rsid w:val="0015659F"/>
    <w:rsid w:val="00156F8D"/>
    <w:rsid w:val="00160715"/>
    <w:rsid w:val="00163899"/>
    <w:rsid w:val="0016413C"/>
    <w:rsid w:val="0016486F"/>
    <w:rsid w:val="001648BD"/>
    <w:rsid w:val="001658F9"/>
    <w:rsid w:val="00166008"/>
    <w:rsid w:val="001662FC"/>
    <w:rsid w:val="00166F4C"/>
    <w:rsid w:val="00170EB7"/>
    <w:rsid w:val="001753B4"/>
    <w:rsid w:val="00176357"/>
    <w:rsid w:val="001776B9"/>
    <w:rsid w:val="00180726"/>
    <w:rsid w:val="00180A1A"/>
    <w:rsid w:val="00180EE4"/>
    <w:rsid w:val="00185422"/>
    <w:rsid w:val="00186425"/>
    <w:rsid w:val="00187E53"/>
    <w:rsid w:val="00192455"/>
    <w:rsid w:val="00193FA9"/>
    <w:rsid w:val="0019658F"/>
    <w:rsid w:val="00196809"/>
    <w:rsid w:val="001A052C"/>
    <w:rsid w:val="001A0AD5"/>
    <w:rsid w:val="001A0C70"/>
    <w:rsid w:val="001A1CE3"/>
    <w:rsid w:val="001A243A"/>
    <w:rsid w:val="001A245A"/>
    <w:rsid w:val="001A3569"/>
    <w:rsid w:val="001A376F"/>
    <w:rsid w:val="001A4058"/>
    <w:rsid w:val="001A42D7"/>
    <w:rsid w:val="001A62DD"/>
    <w:rsid w:val="001B2588"/>
    <w:rsid w:val="001B4AC9"/>
    <w:rsid w:val="001B7291"/>
    <w:rsid w:val="001B7684"/>
    <w:rsid w:val="001C051B"/>
    <w:rsid w:val="001C0807"/>
    <w:rsid w:val="001C0B58"/>
    <w:rsid w:val="001C1CB4"/>
    <w:rsid w:val="001C2BDC"/>
    <w:rsid w:val="001C4497"/>
    <w:rsid w:val="001C4A93"/>
    <w:rsid w:val="001C58C5"/>
    <w:rsid w:val="001D12C1"/>
    <w:rsid w:val="001D26F6"/>
    <w:rsid w:val="001D37FF"/>
    <w:rsid w:val="001D380D"/>
    <w:rsid w:val="001D4D13"/>
    <w:rsid w:val="001E063C"/>
    <w:rsid w:val="001E0733"/>
    <w:rsid w:val="001E1CC6"/>
    <w:rsid w:val="001E329F"/>
    <w:rsid w:val="001E46E5"/>
    <w:rsid w:val="001E4FB4"/>
    <w:rsid w:val="001E5596"/>
    <w:rsid w:val="001F12F2"/>
    <w:rsid w:val="001F1BF8"/>
    <w:rsid w:val="001F3397"/>
    <w:rsid w:val="001F581E"/>
    <w:rsid w:val="001F5CFF"/>
    <w:rsid w:val="001F6110"/>
    <w:rsid w:val="001F7AD9"/>
    <w:rsid w:val="001F7ADE"/>
    <w:rsid w:val="002004E4"/>
    <w:rsid w:val="00200846"/>
    <w:rsid w:val="00202719"/>
    <w:rsid w:val="00203342"/>
    <w:rsid w:val="002034DC"/>
    <w:rsid w:val="00203777"/>
    <w:rsid w:val="00204043"/>
    <w:rsid w:val="00204669"/>
    <w:rsid w:val="002074A1"/>
    <w:rsid w:val="002078EF"/>
    <w:rsid w:val="00210BB5"/>
    <w:rsid w:val="0021187D"/>
    <w:rsid w:val="00211F7C"/>
    <w:rsid w:val="00212537"/>
    <w:rsid w:val="00212844"/>
    <w:rsid w:val="0021377B"/>
    <w:rsid w:val="002171F8"/>
    <w:rsid w:val="0021748B"/>
    <w:rsid w:val="00221A5E"/>
    <w:rsid w:val="002225DC"/>
    <w:rsid w:val="002230FB"/>
    <w:rsid w:val="00224403"/>
    <w:rsid w:val="00226CD3"/>
    <w:rsid w:val="002271F5"/>
    <w:rsid w:val="00230677"/>
    <w:rsid w:val="00231518"/>
    <w:rsid w:val="00237F11"/>
    <w:rsid w:val="0024305E"/>
    <w:rsid w:val="0024523B"/>
    <w:rsid w:val="00245D24"/>
    <w:rsid w:val="00246D60"/>
    <w:rsid w:val="002475A5"/>
    <w:rsid w:val="00247703"/>
    <w:rsid w:val="00250287"/>
    <w:rsid w:val="002534B9"/>
    <w:rsid w:val="00254585"/>
    <w:rsid w:val="00254693"/>
    <w:rsid w:val="00255301"/>
    <w:rsid w:val="00255B07"/>
    <w:rsid w:val="002603E9"/>
    <w:rsid w:val="00260A3F"/>
    <w:rsid w:val="0026377B"/>
    <w:rsid w:val="00264CA4"/>
    <w:rsid w:val="002654F0"/>
    <w:rsid w:val="0026777A"/>
    <w:rsid w:val="002701B3"/>
    <w:rsid w:val="00272129"/>
    <w:rsid w:val="00272155"/>
    <w:rsid w:val="00274010"/>
    <w:rsid w:val="002747AF"/>
    <w:rsid w:val="002753FE"/>
    <w:rsid w:val="00276E74"/>
    <w:rsid w:val="00277898"/>
    <w:rsid w:val="00277A30"/>
    <w:rsid w:val="002831F5"/>
    <w:rsid w:val="002839FA"/>
    <w:rsid w:val="00283F1A"/>
    <w:rsid w:val="0028416C"/>
    <w:rsid w:val="00285EB8"/>
    <w:rsid w:val="00286932"/>
    <w:rsid w:val="00287E83"/>
    <w:rsid w:val="00290A1F"/>
    <w:rsid w:val="00296CCE"/>
    <w:rsid w:val="002A105D"/>
    <w:rsid w:val="002A1742"/>
    <w:rsid w:val="002A17C5"/>
    <w:rsid w:val="002A4F67"/>
    <w:rsid w:val="002A645F"/>
    <w:rsid w:val="002B0849"/>
    <w:rsid w:val="002B0FBB"/>
    <w:rsid w:val="002B0FF9"/>
    <w:rsid w:val="002B21CC"/>
    <w:rsid w:val="002B3B83"/>
    <w:rsid w:val="002B5320"/>
    <w:rsid w:val="002B58A3"/>
    <w:rsid w:val="002B7B52"/>
    <w:rsid w:val="002C01C2"/>
    <w:rsid w:val="002C0460"/>
    <w:rsid w:val="002C0D10"/>
    <w:rsid w:val="002C47E5"/>
    <w:rsid w:val="002C4C0F"/>
    <w:rsid w:val="002C5453"/>
    <w:rsid w:val="002C5822"/>
    <w:rsid w:val="002C70A4"/>
    <w:rsid w:val="002D0E34"/>
    <w:rsid w:val="002D1C2C"/>
    <w:rsid w:val="002D5117"/>
    <w:rsid w:val="002D5ED6"/>
    <w:rsid w:val="002D6037"/>
    <w:rsid w:val="002E0D91"/>
    <w:rsid w:val="002E1059"/>
    <w:rsid w:val="002E3FB5"/>
    <w:rsid w:val="002E42E3"/>
    <w:rsid w:val="002E4383"/>
    <w:rsid w:val="002E560D"/>
    <w:rsid w:val="002E5F28"/>
    <w:rsid w:val="002E603F"/>
    <w:rsid w:val="002E7AE3"/>
    <w:rsid w:val="002F1775"/>
    <w:rsid w:val="002F2D8A"/>
    <w:rsid w:val="002F63E7"/>
    <w:rsid w:val="002F753D"/>
    <w:rsid w:val="002F7B37"/>
    <w:rsid w:val="002F7BEE"/>
    <w:rsid w:val="0030049D"/>
    <w:rsid w:val="00304043"/>
    <w:rsid w:val="00305FBE"/>
    <w:rsid w:val="003067C2"/>
    <w:rsid w:val="0030705C"/>
    <w:rsid w:val="00307BC7"/>
    <w:rsid w:val="003105EE"/>
    <w:rsid w:val="003171B7"/>
    <w:rsid w:val="0031783F"/>
    <w:rsid w:val="00317A41"/>
    <w:rsid w:val="003217D4"/>
    <w:rsid w:val="003221FD"/>
    <w:rsid w:val="00322880"/>
    <w:rsid w:val="0032377E"/>
    <w:rsid w:val="00325E3D"/>
    <w:rsid w:val="00330C6E"/>
    <w:rsid w:val="00331F2F"/>
    <w:rsid w:val="00332433"/>
    <w:rsid w:val="0033253F"/>
    <w:rsid w:val="00333D56"/>
    <w:rsid w:val="00334E42"/>
    <w:rsid w:val="00337F2D"/>
    <w:rsid w:val="00340314"/>
    <w:rsid w:val="003419AD"/>
    <w:rsid w:val="00341F5D"/>
    <w:rsid w:val="0034232D"/>
    <w:rsid w:val="00343C25"/>
    <w:rsid w:val="00343D9E"/>
    <w:rsid w:val="00346656"/>
    <w:rsid w:val="00346CC4"/>
    <w:rsid w:val="00346E03"/>
    <w:rsid w:val="003471BE"/>
    <w:rsid w:val="00350B2B"/>
    <w:rsid w:val="00350C53"/>
    <w:rsid w:val="00351B06"/>
    <w:rsid w:val="0035332B"/>
    <w:rsid w:val="003561D0"/>
    <w:rsid w:val="00357982"/>
    <w:rsid w:val="00357E20"/>
    <w:rsid w:val="00357F5F"/>
    <w:rsid w:val="0036301C"/>
    <w:rsid w:val="00365437"/>
    <w:rsid w:val="0036619E"/>
    <w:rsid w:val="003676E1"/>
    <w:rsid w:val="00374609"/>
    <w:rsid w:val="00377766"/>
    <w:rsid w:val="00377E80"/>
    <w:rsid w:val="00381B25"/>
    <w:rsid w:val="00382AB5"/>
    <w:rsid w:val="0038317D"/>
    <w:rsid w:val="0038383D"/>
    <w:rsid w:val="0038550C"/>
    <w:rsid w:val="00385BBD"/>
    <w:rsid w:val="003865BB"/>
    <w:rsid w:val="00386FAD"/>
    <w:rsid w:val="00387D45"/>
    <w:rsid w:val="003902E0"/>
    <w:rsid w:val="00395754"/>
    <w:rsid w:val="00395B62"/>
    <w:rsid w:val="003976D8"/>
    <w:rsid w:val="003A0AC6"/>
    <w:rsid w:val="003A2A7C"/>
    <w:rsid w:val="003A614A"/>
    <w:rsid w:val="003A7EAC"/>
    <w:rsid w:val="003B1209"/>
    <w:rsid w:val="003B19AC"/>
    <w:rsid w:val="003B40A1"/>
    <w:rsid w:val="003B7B8B"/>
    <w:rsid w:val="003C0328"/>
    <w:rsid w:val="003C18DD"/>
    <w:rsid w:val="003C2044"/>
    <w:rsid w:val="003C2A52"/>
    <w:rsid w:val="003C4669"/>
    <w:rsid w:val="003C48BC"/>
    <w:rsid w:val="003C5BF6"/>
    <w:rsid w:val="003C7052"/>
    <w:rsid w:val="003D04E4"/>
    <w:rsid w:val="003D0EEA"/>
    <w:rsid w:val="003D1F90"/>
    <w:rsid w:val="003D366C"/>
    <w:rsid w:val="003D5A28"/>
    <w:rsid w:val="003D7631"/>
    <w:rsid w:val="003E0007"/>
    <w:rsid w:val="003E0DFE"/>
    <w:rsid w:val="003E2BC2"/>
    <w:rsid w:val="003E41D8"/>
    <w:rsid w:val="003E78DF"/>
    <w:rsid w:val="003F3506"/>
    <w:rsid w:val="003F5779"/>
    <w:rsid w:val="003F5DB3"/>
    <w:rsid w:val="003F5E97"/>
    <w:rsid w:val="003F6194"/>
    <w:rsid w:val="003F788C"/>
    <w:rsid w:val="003F7991"/>
    <w:rsid w:val="004037B5"/>
    <w:rsid w:val="00403CE7"/>
    <w:rsid w:val="00404815"/>
    <w:rsid w:val="004071CA"/>
    <w:rsid w:val="004100D6"/>
    <w:rsid w:val="00411BDA"/>
    <w:rsid w:val="00411D9B"/>
    <w:rsid w:val="00413E88"/>
    <w:rsid w:val="00415869"/>
    <w:rsid w:val="00422584"/>
    <w:rsid w:val="00424EEC"/>
    <w:rsid w:val="00427042"/>
    <w:rsid w:val="00427E17"/>
    <w:rsid w:val="00427FFB"/>
    <w:rsid w:val="00431B72"/>
    <w:rsid w:val="004322CD"/>
    <w:rsid w:val="004327F6"/>
    <w:rsid w:val="00432CDF"/>
    <w:rsid w:val="00433C6F"/>
    <w:rsid w:val="004373DF"/>
    <w:rsid w:val="00441236"/>
    <w:rsid w:val="004419D2"/>
    <w:rsid w:val="00442ADF"/>
    <w:rsid w:val="00442D1A"/>
    <w:rsid w:val="00445AAE"/>
    <w:rsid w:val="00445AB2"/>
    <w:rsid w:val="00446ADE"/>
    <w:rsid w:val="0044787A"/>
    <w:rsid w:val="004505ED"/>
    <w:rsid w:val="00454023"/>
    <w:rsid w:val="00455463"/>
    <w:rsid w:val="0045669F"/>
    <w:rsid w:val="004607D3"/>
    <w:rsid w:val="004633C5"/>
    <w:rsid w:val="00466B3E"/>
    <w:rsid w:val="004723C1"/>
    <w:rsid w:val="00473CC8"/>
    <w:rsid w:val="00476BA6"/>
    <w:rsid w:val="00483C91"/>
    <w:rsid w:val="00484BC5"/>
    <w:rsid w:val="0048527B"/>
    <w:rsid w:val="00485DE5"/>
    <w:rsid w:val="004916DA"/>
    <w:rsid w:val="00491C9D"/>
    <w:rsid w:val="00492945"/>
    <w:rsid w:val="00492E6C"/>
    <w:rsid w:val="00493013"/>
    <w:rsid w:val="00493745"/>
    <w:rsid w:val="004944DE"/>
    <w:rsid w:val="004952CF"/>
    <w:rsid w:val="00495494"/>
    <w:rsid w:val="00495E2D"/>
    <w:rsid w:val="004A5B0C"/>
    <w:rsid w:val="004B513C"/>
    <w:rsid w:val="004B7AE7"/>
    <w:rsid w:val="004C0976"/>
    <w:rsid w:val="004C1973"/>
    <w:rsid w:val="004C2D3E"/>
    <w:rsid w:val="004C31FD"/>
    <w:rsid w:val="004C388E"/>
    <w:rsid w:val="004C42EF"/>
    <w:rsid w:val="004D04E5"/>
    <w:rsid w:val="004D27BD"/>
    <w:rsid w:val="004D6523"/>
    <w:rsid w:val="004D770D"/>
    <w:rsid w:val="004D7B63"/>
    <w:rsid w:val="004E0BA1"/>
    <w:rsid w:val="004E4474"/>
    <w:rsid w:val="004E54BE"/>
    <w:rsid w:val="004F003C"/>
    <w:rsid w:val="004F0538"/>
    <w:rsid w:val="004F17F1"/>
    <w:rsid w:val="004F3ED8"/>
    <w:rsid w:val="004F543B"/>
    <w:rsid w:val="004F707D"/>
    <w:rsid w:val="004F7593"/>
    <w:rsid w:val="0050227E"/>
    <w:rsid w:val="00504A5A"/>
    <w:rsid w:val="0050782A"/>
    <w:rsid w:val="00511710"/>
    <w:rsid w:val="00511D31"/>
    <w:rsid w:val="005160A7"/>
    <w:rsid w:val="0051654E"/>
    <w:rsid w:val="00517CF4"/>
    <w:rsid w:val="00522163"/>
    <w:rsid w:val="00524957"/>
    <w:rsid w:val="00527457"/>
    <w:rsid w:val="0053204A"/>
    <w:rsid w:val="00541368"/>
    <w:rsid w:val="00541762"/>
    <w:rsid w:val="00541E65"/>
    <w:rsid w:val="00542F23"/>
    <w:rsid w:val="005504F1"/>
    <w:rsid w:val="005505D4"/>
    <w:rsid w:val="005510E0"/>
    <w:rsid w:val="00553881"/>
    <w:rsid w:val="00560293"/>
    <w:rsid w:val="00562295"/>
    <w:rsid w:val="00563BD4"/>
    <w:rsid w:val="005647E2"/>
    <w:rsid w:val="0056482E"/>
    <w:rsid w:val="00564C8E"/>
    <w:rsid w:val="00565C66"/>
    <w:rsid w:val="00567E4C"/>
    <w:rsid w:val="00570DCF"/>
    <w:rsid w:val="00571178"/>
    <w:rsid w:val="005750EA"/>
    <w:rsid w:val="00577832"/>
    <w:rsid w:val="005822B7"/>
    <w:rsid w:val="00584C35"/>
    <w:rsid w:val="00585CA6"/>
    <w:rsid w:val="00590E35"/>
    <w:rsid w:val="00591F50"/>
    <w:rsid w:val="00592307"/>
    <w:rsid w:val="00593044"/>
    <w:rsid w:val="00595411"/>
    <w:rsid w:val="00595A64"/>
    <w:rsid w:val="0059627A"/>
    <w:rsid w:val="00596C2C"/>
    <w:rsid w:val="005A0AEC"/>
    <w:rsid w:val="005A24CA"/>
    <w:rsid w:val="005A3432"/>
    <w:rsid w:val="005A4AD7"/>
    <w:rsid w:val="005A5F74"/>
    <w:rsid w:val="005A73B3"/>
    <w:rsid w:val="005B0527"/>
    <w:rsid w:val="005B661A"/>
    <w:rsid w:val="005C1FE8"/>
    <w:rsid w:val="005C2FA9"/>
    <w:rsid w:val="005C315B"/>
    <w:rsid w:val="005C32EF"/>
    <w:rsid w:val="005C39EE"/>
    <w:rsid w:val="005C5858"/>
    <w:rsid w:val="005C7606"/>
    <w:rsid w:val="005D18C8"/>
    <w:rsid w:val="005D1B9B"/>
    <w:rsid w:val="005D2647"/>
    <w:rsid w:val="005D57EB"/>
    <w:rsid w:val="005D58FC"/>
    <w:rsid w:val="005E2015"/>
    <w:rsid w:val="005E3D06"/>
    <w:rsid w:val="005E4644"/>
    <w:rsid w:val="005E4A75"/>
    <w:rsid w:val="005E616C"/>
    <w:rsid w:val="005F40BD"/>
    <w:rsid w:val="005F4107"/>
    <w:rsid w:val="005F7DA2"/>
    <w:rsid w:val="00600461"/>
    <w:rsid w:val="00600754"/>
    <w:rsid w:val="00601A40"/>
    <w:rsid w:val="00601F70"/>
    <w:rsid w:val="00602161"/>
    <w:rsid w:val="006037D5"/>
    <w:rsid w:val="00604CBF"/>
    <w:rsid w:val="006061EC"/>
    <w:rsid w:val="00606FB5"/>
    <w:rsid w:val="006071AD"/>
    <w:rsid w:val="006075F9"/>
    <w:rsid w:val="0061224C"/>
    <w:rsid w:val="00612F06"/>
    <w:rsid w:val="00615765"/>
    <w:rsid w:val="00623B87"/>
    <w:rsid w:val="00624370"/>
    <w:rsid w:val="0062512A"/>
    <w:rsid w:val="00626528"/>
    <w:rsid w:val="0062782D"/>
    <w:rsid w:val="006308D5"/>
    <w:rsid w:val="00632830"/>
    <w:rsid w:val="00633C20"/>
    <w:rsid w:val="00634AA4"/>
    <w:rsid w:val="00636F0A"/>
    <w:rsid w:val="00637D40"/>
    <w:rsid w:val="00641422"/>
    <w:rsid w:val="00641D92"/>
    <w:rsid w:val="006453DD"/>
    <w:rsid w:val="006473F8"/>
    <w:rsid w:val="00650994"/>
    <w:rsid w:val="006511BF"/>
    <w:rsid w:val="00651AB5"/>
    <w:rsid w:val="006528AD"/>
    <w:rsid w:val="00652944"/>
    <w:rsid w:val="00653591"/>
    <w:rsid w:val="0065422A"/>
    <w:rsid w:val="00654B0E"/>
    <w:rsid w:val="00655DD9"/>
    <w:rsid w:val="006564D1"/>
    <w:rsid w:val="0066128A"/>
    <w:rsid w:val="006645A5"/>
    <w:rsid w:val="00664D6F"/>
    <w:rsid w:val="006676C2"/>
    <w:rsid w:val="00667FF5"/>
    <w:rsid w:val="0067212B"/>
    <w:rsid w:val="00672210"/>
    <w:rsid w:val="00672F00"/>
    <w:rsid w:val="006756D4"/>
    <w:rsid w:val="0067588D"/>
    <w:rsid w:val="00675BA0"/>
    <w:rsid w:val="0067775C"/>
    <w:rsid w:val="00677A20"/>
    <w:rsid w:val="006806DC"/>
    <w:rsid w:val="006827BD"/>
    <w:rsid w:val="006829FE"/>
    <w:rsid w:val="00683D86"/>
    <w:rsid w:val="00685540"/>
    <w:rsid w:val="00691693"/>
    <w:rsid w:val="006916FE"/>
    <w:rsid w:val="00691C3E"/>
    <w:rsid w:val="0069365F"/>
    <w:rsid w:val="00694041"/>
    <w:rsid w:val="006A0773"/>
    <w:rsid w:val="006A1808"/>
    <w:rsid w:val="006A1CE0"/>
    <w:rsid w:val="006A35C5"/>
    <w:rsid w:val="006A430C"/>
    <w:rsid w:val="006A7026"/>
    <w:rsid w:val="006B2188"/>
    <w:rsid w:val="006B42FC"/>
    <w:rsid w:val="006B5FFA"/>
    <w:rsid w:val="006C01D6"/>
    <w:rsid w:val="006C0902"/>
    <w:rsid w:val="006C4991"/>
    <w:rsid w:val="006C49A8"/>
    <w:rsid w:val="006C49F8"/>
    <w:rsid w:val="006C5813"/>
    <w:rsid w:val="006C6DCD"/>
    <w:rsid w:val="006C706D"/>
    <w:rsid w:val="006D09E5"/>
    <w:rsid w:val="006D116E"/>
    <w:rsid w:val="006D312F"/>
    <w:rsid w:val="006D358A"/>
    <w:rsid w:val="006D3BB5"/>
    <w:rsid w:val="006D544D"/>
    <w:rsid w:val="006D5662"/>
    <w:rsid w:val="006D6510"/>
    <w:rsid w:val="006D6564"/>
    <w:rsid w:val="006D6AEB"/>
    <w:rsid w:val="006E0B72"/>
    <w:rsid w:val="006E260C"/>
    <w:rsid w:val="006E2E8C"/>
    <w:rsid w:val="006E33EF"/>
    <w:rsid w:val="006E60B5"/>
    <w:rsid w:val="006F0C58"/>
    <w:rsid w:val="006F3ABE"/>
    <w:rsid w:val="006F7E31"/>
    <w:rsid w:val="007042B0"/>
    <w:rsid w:val="0071084D"/>
    <w:rsid w:val="007149EB"/>
    <w:rsid w:val="00715CE4"/>
    <w:rsid w:val="007176DD"/>
    <w:rsid w:val="0072167E"/>
    <w:rsid w:val="007226C4"/>
    <w:rsid w:val="007228FA"/>
    <w:rsid w:val="00726993"/>
    <w:rsid w:val="00726E12"/>
    <w:rsid w:val="007304AD"/>
    <w:rsid w:val="007324FA"/>
    <w:rsid w:val="007338C0"/>
    <w:rsid w:val="00735C90"/>
    <w:rsid w:val="0073610E"/>
    <w:rsid w:val="007407EE"/>
    <w:rsid w:val="00740B47"/>
    <w:rsid w:val="00741789"/>
    <w:rsid w:val="00741956"/>
    <w:rsid w:val="00741E22"/>
    <w:rsid w:val="00743690"/>
    <w:rsid w:val="00745A80"/>
    <w:rsid w:val="00746262"/>
    <w:rsid w:val="00750022"/>
    <w:rsid w:val="0075203C"/>
    <w:rsid w:val="00754005"/>
    <w:rsid w:val="00757A23"/>
    <w:rsid w:val="0076015D"/>
    <w:rsid w:val="00764AAB"/>
    <w:rsid w:val="0077181D"/>
    <w:rsid w:val="0077466B"/>
    <w:rsid w:val="007818F3"/>
    <w:rsid w:val="00783694"/>
    <w:rsid w:val="00784B83"/>
    <w:rsid w:val="00785087"/>
    <w:rsid w:val="007857EA"/>
    <w:rsid w:val="0079346F"/>
    <w:rsid w:val="00793547"/>
    <w:rsid w:val="00793994"/>
    <w:rsid w:val="00793DD4"/>
    <w:rsid w:val="00793DF1"/>
    <w:rsid w:val="007A00ED"/>
    <w:rsid w:val="007A0F84"/>
    <w:rsid w:val="007A13AF"/>
    <w:rsid w:val="007A157B"/>
    <w:rsid w:val="007A1624"/>
    <w:rsid w:val="007A309C"/>
    <w:rsid w:val="007A4672"/>
    <w:rsid w:val="007A679A"/>
    <w:rsid w:val="007A6987"/>
    <w:rsid w:val="007B188A"/>
    <w:rsid w:val="007B2FE4"/>
    <w:rsid w:val="007B3A2D"/>
    <w:rsid w:val="007B5A97"/>
    <w:rsid w:val="007B7A87"/>
    <w:rsid w:val="007B7AAE"/>
    <w:rsid w:val="007B7B24"/>
    <w:rsid w:val="007C0FEA"/>
    <w:rsid w:val="007C3ECA"/>
    <w:rsid w:val="007C4EB4"/>
    <w:rsid w:val="007C617E"/>
    <w:rsid w:val="007C6369"/>
    <w:rsid w:val="007C6392"/>
    <w:rsid w:val="007C7459"/>
    <w:rsid w:val="007D04C9"/>
    <w:rsid w:val="007D31BC"/>
    <w:rsid w:val="007D645F"/>
    <w:rsid w:val="007D6E4B"/>
    <w:rsid w:val="007D75C6"/>
    <w:rsid w:val="007E03C4"/>
    <w:rsid w:val="007E094D"/>
    <w:rsid w:val="007E28CD"/>
    <w:rsid w:val="007E4C30"/>
    <w:rsid w:val="007E7FBF"/>
    <w:rsid w:val="007F06AB"/>
    <w:rsid w:val="008007F2"/>
    <w:rsid w:val="00802AD7"/>
    <w:rsid w:val="00804C3D"/>
    <w:rsid w:val="008074A4"/>
    <w:rsid w:val="00807744"/>
    <w:rsid w:val="00811A94"/>
    <w:rsid w:val="00814BB0"/>
    <w:rsid w:val="00815073"/>
    <w:rsid w:val="00815280"/>
    <w:rsid w:val="008162BC"/>
    <w:rsid w:val="00816AA0"/>
    <w:rsid w:val="00817DAD"/>
    <w:rsid w:val="00817E78"/>
    <w:rsid w:val="008202AC"/>
    <w:rsid w:val="008236E4"/>
    <w:rsid w:val="00823E05"/>
    <w:rsid w:val="00823F1F"/>
    <w:rsid w:val="008258B2"/>
    <w:rsid w:val="00827FAB"/>
    <w:rsid w:val="00830805"/>
    <w:rsid w:val="00831DB4"/>
    <w:rsid w:val="0083416D"/>
    <w:rsid w:val="0083762D"/>
    <w:rsid w:val="00837F71"/>
    <w:rsid w:val="00840CE9"/>
    <w:rsid w:val="00842476"/>
    <w:rsid w:val="008434EF"/>
    <w:rsid w:val="008442F5"/>
    <w:rsid w:val="00844E69"/>
    <w:rsid w:val="00845472"/>
    <w:rsid w:val="008462B6"/>
    <w:rsid w:val="00853A5A"/>
    <w:rsid w:val="00856499"/>
    <w:rsid w:val="00857C3D"/>
    <w:rsid w:val="00857E89"/>
    <w:rsid w:val="008621D6"/>
    <w:rsid w:val="00864824"/>
    <w:rsid w:val="00864930"/>
    <w:rsid w:val="00871738"/>
    <w:rsid w:val="00873BE2"/>
    <w:rsid w:val="00874490"/>
    <w:rsid w:val="00876125"/>
    <w:rsid w:val="00876818"/>
    <w:rsid w:val="008831C3"/>
    <w:rsid w:val="0088519D"/>
    <w:rsid w:val="0089102C"/>
    <w:rsid w:val="0089141A"/>
    <w:rsid w:val="00891EDF"/>
    <w:rsid w:val="008921D9"/>
    <w:rsid w:val="008922D3"/>
    <w:rsid w:val="00893881"/>
    <w:rsid w:val="0089404F"/>
    <w:rsid w:val="00895216"/>
    <w:rsid w:val="0089651E"/>
    <w:rsid w:val="0089670D"/>
    <w:rsid w:val="008A2AD9"/>
    <w:rsid w:val="008A527E"/>
    <w:rsid w:val="008A6540"/>
    <w:rsid w:val="008A6B89"/>
    <w:rsid w:val="008B1BBF"/>
    <w:rsid w:val="008B2146"/>
    <w:rsid w:val="008B38DC"/>
    <w:rsid w:val="008B5409"/>
    <w:rsid w:val="008B6328"/>
    <w:rsid w:val="008B67E1"/>
    <w:rsid w:val="008B7432"/>
    <w:rsid w:val="008B78BC"/>
    <w:rsid w:val="008B7CE7"/>
    <w:rsid w:val="008C040A"/>
    <w:rsid w:val="008C3EF6"/>
    <w:rsid w:val="008C4235"/>
    <w:rsid w:val="008D04F4"/>
    <w:rsid w:val="008D2AFD"/>
    <w:rsid w:val="008E0C53"/>
    <w:rsid w:val="008E4254"/>
    <w:rsid w:val="008E6302"/>
    <w:rsid w:val="008F2717"/>
    <w:rsid w:val="008F2728"/>
    <w:rsid w:val="008F3BDB"/>
    <w:rsid w:val="008F6B85"/>
    <w:rsid w:val="008F7872"/>
    <w:rsid w:val="009003A4"/>
    <w:rsid w:val="00906DDB"/>
    <w:rsid w:val="00907D4F"/>
    <w:rsid w:val="00911232"/>
    <w:rsid w:val="00913177"/>
    <w:rsid w:val="00914A2E"/>
    <w:rsid w:val="0091540F"/>
    <w:rsid w:val="00920F2F"/>
    <w:rsid w:val="00922D2C"/>
    <w:rsid w:val="009233A8"/>
    <w:rsid w:val="009236A5"/>
    <w:rsid w:val="009243F6"/>
    <w:rsid w:val="00924457"/>
    <w:rsid w:val="00924A9C"/>
    <w:rsid w:val="009279A0"/>
    <w:rsid w:val="009305A2"/>
    <w:rsid w:val="00931091"/>
    <w:rsid w:val="00936F64"/>
    <w:rsid w:val="0093750A"/>
    <w:rsid w:val="009407CF"/>
    <w:rsid w:val="009421DF"/>
    <w:rsid w:val="00942415"/>
    <w:rsid w:val="0094308E"/>
    <w:rsid w:val="0094444F"/>
    <w:rsid w:val="00944968"/>
    <w:rsid w:val="00945A0A"/>
    <w:rsid w:val="009468D5"/>
    <w:rsid w:val="00947196"/>
    <w:rsid w:val="009476BC"/>
    <w:rsid w:val="00947F17"/>
    <w:rsid w:val="00952B10"/>
    <w:rsid w:val="00955503"/>
    <w:rsid w:val="00956597"/>
    <w:rsid w:val="00960BA7"/>
    <w:rsid w:val="00961D8A"/>
    <w:rsid w:val="00962393"/>
    <w:rsid w:val="00962754"/>
    <w:rsid w:val="00965514"/>
    <w:rsid w:val="00966BD3"/>
    <w:rsid w:val="00966C90"/>
    <w:rsid w:val="0096730A"/>
    <w:rsid w:val="009701C0"/>
    <w:rsid w:val="0097207E"/>
    <w:rsid w:val="00972F58"/>
    <w:rsid w:val="00973AE7"/>
    <w:rsid w:val="00984F9E"/>
    <w:rsid w:val="00987250"/>
    <w:rsid w:val="0099416F"/>
    <w:rsid w:val="00994AEE"/>
    <w:rsid w:val="0099636E"/>
    <w:rsid w:val="009968D0"/>
    <w:rsid w:val="00996C7E"/>
    <w:rsid w:val="00996CE2"/>
    <w:rsid w:val="009970FF"/>
    <w:rsid w:val="009A1563"/>
    <w:rsid w:val="009A3228"/>
    <w:rsid w:val="009A3628"/>
    <w:rsid w:val="009A396B"/>
    <w:rsid w:val="009A6196"/>
    <w:rsid w:val="009B2665"/>
    <w:rsid w:val="009B675C"/>
    <w:rsid w:val="009B7F30"/>
    <w:rsid w:val="009C22D8"/>
    <w:rsid w:val="009C243C"/>
    <w:rsid w:val="009C3F32"/>
    <w:rsid w:val="009C6531"/>
    <w:rsid w:val="009C7CBB"/>
    <w:rsid w:val="009C7CF6"/>
    <w:rsid w:val="009D01E5"/>
    <w:rsid w:val="009D18EC"/>
    <w:rsid w:val="009D5371"/>
    <w:rsid w:val="009D6060"/>
    <w:rsid w:val="009D788A"/>
    <w:rsid w:val="009D7F95"/>
    <w:rsid w:val="009E0DAE"/>
    <w:rsid w:val="009E1DE5"/>
    <w:rsid w:val="009E316A"/>
    <w:rsid w:val="009E390F"/>
    <w:rsid w:val="009E799B"/>
    <w:rsid w:val="009F05CE"/>
    <w:rsid w:val="009F6070"/>
    <w:rsid w:val="009F73FA"/>
    <w:rsid w:val="00A00224"/>
    <w:rsid w:val="00A010D6"/>
    <w:rsid w:val="00A028F7"/>
    <w:rsid w:val="00A03EB5"/>
    <w:rsid w:val="00A0591C"/>
    <w:rsid w:val="00A05978"/>
    <w:rsid w:val="00A06AFB"/>
    <w:rsid w:val="00A112F9"/>
    <w:rsid w:val="00A11580"/>
    <w:rsid w:val="00A13791"/>
    <w:rsid w:val="00A1424F"/>
    <w:rsid w:val="00A169AD"/>
    <w:rsid w:val="00A250F4"/>
    <w:rsid w:val="00A2545A"/>
    <w:rsid w:val="00A263BF"/>
    <w:rsid w:val="00A27A12"/>
    <w:rsid w:val="00A30A9F"/>
    <w:rsid w:val="00A32337"/>
    <w:rsid w:val="00A3312A"/>
    <w:rsid w:val="00A3351A"/>
    <w:rsid w:val="00A33575"/>
    <w:rsid w:val="00A33931"/>
    <w:rsid w:val="00A35EA2"/>
    <w:rsid w:val="00A36229"/>
    <w:rsid w:val="00A36EF5"/>
    <w:rsid w:val="00A37309"/>
    <w:rsid w:val="00A42623"/>
    <w:rsid w:val="00A42EFE"/>
    <w:rsid w:val="00A43ABA"/>
    <w:rsid w:val="00A44D44"/>
    <w:rsid w:val="00A46716"/>
    <w:rsid w:val="00A47F65"/>
    <w:rsid w:val="00A50BCE"/>
    <w:rsid w:val="00A50F76"/>
    <w:rsid w:val="00A52145"/>
    <w:rsid w:val="00A52444"/>
    <w:rsid w:val="00A52643"/>
    <w:rsid w:val="00A553F7"/>
    <w:rsid w:val="00A55C4D"/>
    <w:rsid w:val="00A56941"/>
    <w:rsid w:val="00A60221"/>
    <w:rsid w:val="00A66192"/>
    <w:rsid w:val="00A7081E"/>
    <w:rsid w:val="00A71BF2"/>
    <w:rsid w:val="00A75BE0"/>
    <w:rsid w:val="00A76683"/>
    <w:rsid w:val="00A7688F"/>
    <w:rsid w:val="00A83D8D"/>
    <w:rsid w:val="00A84288"/>
    <w:rsid w:val="00A84856"/>
    <w:rsid w:val="00A85446"/>
    <w:rsid w:val="00A858EA"/>
    <w:rsid w:val="00A90018"/>
    <w:rsid w:val="00A923E4"/>
    <w:rsid w:val="00A92DC2"/>
    <w:rsid w:val="00A9535A"/>
    <w:rsid w:val="00AA0708"/>
    <w:rsid w:val="00AA0903"/>
    <w:rsid w:val="00AA322A"/>
    <w:rsid w:val="00AA4FA4"/>
    <w:rsid w:val="00AA50EC"/>
    <w:rsid w:val="00AA578D"/>
    <w:rsid w:val="00AA7977"/>
    <w:rsid w:val="00AB1496"/>
    <w:rsid w:val="00AB197B"/>
    <w:rsid w:val="00AB1A69"/>
    <w:rsid w:val="00AB2B46"/>
    <w:rsid w:val="00AB2EC3"/>
    <w:rsid w:val="00AB4DD5"/>
    <w:rsid w:val="00AB6C0F"/>
    <w:rsid w:val="00AC4DC1"/>
    <w:rsid w:val="00AC6FAB"/>
    <w:rsid w:val="00AC7AAD"/>
    <w:rsid w:val="00AD1389"/>
    <w:rsid w:val="00AD25E9"/>
    <w:rsid w:val="00AD4667"/>
    <w:rsid w:val="00AD473C"/>
    <w:rsid w:val="00AD6DD1"/>
    <w:rsid w:val="00AE18EB"/>
    <w:rsid w:val="00AE193A"/>
    <w:rsid w:val="00AE3A01"/>
    <w:rsid w:val="00AE5D32"/>
    <w:rsid w:val="00AE7EE6"/>
    <w:rsid w:val="00AF0F70"/>
    <w:rsid w:val="00AF43C7"/>
    <w:rsid w:val="00AF474C"/>
    <w:rsid w:val="00AF60AB"/>
    <w:rsid w:val="00B00254"/>
    <w:rsid w:val="00B00319"/>
    <w:rsid w:val="00B00881"/>
    <w:rsid w:val="00B00E37"/>
    <w:rsid w:val="00B01095"/>
    <w:rsid w:val="00B0131B"/>
    <w:rsid w:val="00B0166A"/>
    <w:rsid w:val="00B01F53"/>
    <w:rsid w:val="00B03202"/>
    <w:rsid w:val="00B04376"/>
    <w:rsid w:val="00B06063"/>
    <w:rsid w:val="00B065D3"/>
    <w:rsid w:val="00B07335"/>
    <w:rsid w:val="00B07DC1"/>
    <w:rsid w:val="00B101E6"/>
    <w:rsid w:val="00B10731"/>
    <w:rsid w:val="00B1302D"/>
    <w:rsid w:val="00B15332"/>
    <w:rsid w:val="00B174CF"/>
    <w:rsid w:val="00B20459"/>
    <w:rsid w:val="00B21E19"/>
    <w:rsid w:val="00B22CEF"/>
    <w:rsid w:val="00B22DB6"/>
    <w:rsid w:val="00B23342"/>
    <w:rsid w:val="00B2609E"/>
    <w:rsid w:val="00B26188"/>
    <w:rsid w:val="00B27D36"/>
    <w:rsid w:val="00B34948"/>
    <w:rsid w:val="00B4236B"/>
    <w:rsid w:val="00B4258F"/>
    <w:rsid w:val="00B45E19"/>
    <w:rsid w:val="00B46D2B"/>
    <w:rsid w:val="00B47E2B"/>
    <w:rsid w:val="00B532A6"/>
    <w:rsid w:val="00B54841"/>
    <w:rsid w:val="00B55483"/>
    <w:rsid w:val="00B559A4"/>
    <w:rsid w:val="00B56F87"/>
    <w:rsid w:val="00B572B8"/>
    <w:rsid w:val="00B6012E"/>
    <w:rsid w:val="00B60D55"/>
    <w:rsid w:val="00B61007"/>
    <w:rsid w:val="00B617DE"/>
    <w:rsid w:val="00B6479F"/>
    <w:rsid w:val="00B71012"/>
    <w:rsid w:val="00B726B3"/>
    <w:rsid w:val="00B73F1F"/>
    <w:rsid w:val="00B75B1E"/>
    <w:rsid w:val="00B75B66"/>
    <w:rsid w:val="00B774E2"/>
    <w:rsid w:val="00B802B2"/>
    <w:rsid w:val="00B80718"/>
    <w:rsid w:val="00B85A84"/>
    <w:rsid w:val="00B85BFD"/>
    <w:rsid w:val="00B8695F"/>
    <w:rsid w:val="00B87B62"/>
    <w:rsid w:val="00B92066"/>
    <w:rsid w:val="00B95763"/>
    <w:rsid w:val="00BA16FF"/>
    <w:rsid w:val="00BA2625"/>
    <w:rsid w:val="00BA4D5B"/>
    <w:rsid w:val="00BA76F2"/>
    <w:rsid w:val="00BA788B"/>
    <w:rsid w:val="00BB0EC5"/>
    <w:rsid w:val="00BB27D0"/>
    <w:rsid w:val="00BC0A19"/>
    <w:rsid w:val="00BC2C41"/>
    <w:rsid w:val="00BC344F"/>
    <w:rsid w:val="00BC536B"/>
    <w:rsid w:val="00BC5C70"/>
    <w:rsid w:val="00BD3800"/>
    <w:rsid w:val="00BD666B"/>
    <w:rsid w:val="00BD6C80"/>
    <w:rsid w:val="00BE0364"/>
    <w:rsid w:val="00BE285C"/>
    <w:rsid w:val="00BE3F78"/>
    <w:rsid w:val="00BE74B3"/>
    <w:rsid w:val="00BE768B"/>
    <w:rsid w:val="00BE78D2"/>
    <w:rsid w:val="00BF0276"/>
    <w:rsid w:val="00BF27DC"/>
    <w:rsid w:val="00BF2CB2"/>
    <w:rsid w:val="00BF4192"/>
    <w:rsid w:val="00BF4E79"/>
    <w:rsid w:val="00BF5B1D"/>
    <w:rsid w:val="00BF5D58"/>
    <w:rsid w:val="00BF70F9"/>
    <w:rsid w:val="00BF7161"/>
    <w:rsid w:val="00C01D0E"/>
    <w:rsid w:val="00C02C6D"/>
    <w:rsid w:val="00C03164"/>
    <w:rsid w:val="00C04C77"/>
    <w:rsid w:val="00C0570C"/>
    <w:rsid w:val="00C07035"/>
    <w:rsid w:val="00C07FC6"/>
    <w:rsid w:val="00C12486"/>
    <w:rsid w:val="00C1401B"/>
    <w:rsid w:val="00C14504"/>
    <w:rsid w:val="00C1456B"/>
    <w:rsid w:val="00C16E65"/>
    <w:rsid w:val="00C17AD8"/>
    <w:rsid w:val="00C238C4"/>
    <w:rsid w:val="00C23E01"/>
    <w:rsid w:val="00C24637"/>
    <w:rsid w:val="00C24895"/>
    <w:rsid w:val="00C26B85"/>
    <w:rsid w:val="00C2799F"/>
    <w:rsid w:val="00C30895"/>
    <w:rsid w:val="00C308CA"/>
    <w:rsid w:val="00C313A5"/>
    <w:rsid w:val="00C3164D"/>
    <w:rsid w:val="00C32D29"/>
    <w:rsid w:val="00C335BD"/>
    <w:rsid w:val="00C40E70"/>
    <w:rsid w:val="00C464CC"/>
    <w:rsid w:val="00C4731D"/>
    <w:rsid w:val="00C50089"/>
    <w:rsid w:val="00C50222"/>
    <w:rsid w:val="00C50E5A"/>
    <w:rsid w:val="00C54FCC"/>
    <w:rsid w:val="00C55223"/>
    <w:rsid w:val="00C55EC5"/>
    <w:rsid w:val="00C560FA"/>
    <w:rsid w:val="00C60FB8"/>
    <w:rsid w:val="00C6275A"/>
    <w:rsid w:val="00C6487F"/>
    <w:rsid w:val="00C66DFF"/>
    <w:rsid w:val="00C7187A"/>
    <w:rsid w:val="00C71CAC"/>
    <w:rsid w:val="00C73432"/>
    <w:rsid w:val="00C73C8C"/>
    <w:rsid w:val="00C740A3"/>
    <w:rsid w:val="00C74B6D"/>
    <w:rsid w:val="00C74C1E"/>
    <w:rsid w:val="00C74C47"/>
    <w:rsid w:val="00C74FC8"/>
    <w:rsid w:val="00C75213"/>
    <w:rsid w:val="00C76627"/>
    <w:rsid w:val="00C77298"/>
    <w:rsid w:val="00C772D9"/>
    <w:rsid w:val="00C77A4E"/>
    <w:rsid w:val="00C77BD9"/>
    <w:rsid w:val="00C820D2"/>
    <w:rsid w:val="00C8265C"/>
    <w:rsid w:val="00C8411C"/>
    <w:rsid w:val="00C851DF"/>
    <w:rsid w:val="00C85B59"/>
    <w:rsid w:val="00C8659E"/>
    <w:rsid w:val="00C91B55"/>
    <w:rsid w:val="00C91D01"/>
    <w:rsid w:val="00C930C6"/>
    <w:rsid w:val="00C940CE"/>
    <w:rsid w:val="00C94566"/>
    <w:rsid w:val="00C960B4"/>
    <w:rsid w:val="00C96B07"/>
    <w:rsid w:val="00CA129A"/>
    <w:rsid w:val="00CA1FFF"/>
    <w:rsid w:val="00CA231B"/>
    <w:rsid w:val="00CA4A0F"/>
    <w:rsid w:val="00CA7063"/>
    <w:rsid w:val="00CA7C40"/>
    <w:rsid w:val="00CA7E39"/>
    <w:rsid w:val="00CB034F"/>
    <w:rsid w:val="00CB1715"/>
    <w:rsid w:val="00CB33EF"/>
    <w:rsid w:val="00CB3E94"/>
    <w:rsid w:val="00CB4715"/>
    <w:rsid w:val="00CB49B9"/>
    <w:rsid w:val="00CB4EDF"/>
    <w:rsid w:val="00CB5E10"/>
    <w:rsid w:val="00CB745D"/>
    <w:rsid w:val="00CC0CC0"/>
    <w:rsid w:val="00CC49BD"/>
    <w:rsid w:val="00CC538D"/>
    <w:rsid w:val="00CC6AFD"/>
    <w:rsid w:val="00CC7FA4"/>
    <w:rsid w:val="00CD0678"/>
    <w:rsid w:val="00CD1205"/>
    <w:rsid w:val="00CD18C4"/>
    <w:rsid w:val="00CD3C33"/>
    <w:rsid w:val="00CD7AA3"/>
    <w:rsid w:val="00CD7ED1"/>
    <w:rsid w:val="00CE0DF2"/>
    <w:rsid w:val="00CE20C0"/>
    <w:rsid w:val="00CE24CD"/>
    <w:rsid w:val="00CE26A3"/>
    <w:rsid w:val="00CE280D"/>
    <w:rsid w:val="00CE2FB2"/>
    <w:rsid w:val="00CE4947"/>
    <w:rsid w:val="00CE5E4A"/>
    <w:rsid w:val="00CF0796"/>
    <w:rsid w:val="00CF10F0"/>
    <w:rsid w:val="00CF15C7"/>
    <w:rsid w:val="00CF2950"/>
    <w:rsid w:val="00CF58A4"/>
    <w:rsid w:val="00CF6093"/>
    <w:rsid w:val="00CF6A77"/>
    <w:rsid w:val="00CF6DD9"/>
    <w:rsid w:val="00CF6FB5"/>
    <w:rsid w:val="00D0522D"/>
    <w:rsid w:val="00D06EBD"/>
    <w:rsid w:val="00D07502"/>
    <w:rsid w:val="00D07FC6"/>
    <w:rsid w:val="00D1007E"/>
    <w:rsid w:val="00D152C0"/>
    <w:rsid w:val="00D15985"/>
    <w:rsid w:val="00D16016"/>
    <w:rsid w:val="00D1732D"/>
    <w:rsid w:val="00D20971"/>
    <w:rsid w:val="00D30AC5"/>
    <w:rsid w:val="00D30FB5"/>
    <w:rsid w:val="00D3121E"/>
    <w:rsid w:val="00D329E5"/>
    <w:rsid w:val="00D33741"/>
    <w:rsid w:val="00D34612"/>
    <w:rsid w:val="00D350E7"/>
    <w:rsid w:val="00D36677"/>
    <w:rsid w:val="00D36A4C"/>
    <w:rsid w:val="00D36FE5"/>
    <w:rsid w:val="00D37AFB"/>
    <w:rsid w:val="00D414A8"/>
    <w:rsid w:val="00D41823"/>
    <w:rsid w:val="00D44B55"/>
    <w:rsid w:val="00D45C2B"/>
    <w:rsid w:val="00D52816"/>
    <w:rsid w:val="00D55654"/>
    <w:rsid w:val="00D556BA"/>
    <w:rsid w:val="00D5694A"/>
    <w:rsid w:val="00D60050"/>
    <w:rsid w:val="00D62E71"/>
    <w:rsid w:val="00D64737"/>
    <w:rsid w:val="00D65E30"/>
    <w:rsid w:val="00D66608"/>
    <w:rsid w:val="00D66F95"/>
    <w:rsid w:val="00D703EA"/>
    <w:rsid w:val="00D71513"/>
    <w:rsid w:val="00D7304B"/>
    <w:rsid w:val="00D75AFF"/>
    <w:rsid w:val="00D75BDF"/>
    <w:rsid w:val="00D75C0F"/>
    <w:rsid w:val="00D7654D"/>
    <w:rsid w:val="00D81883"/>
    <w:rsid w:val="00D82241"/>
    <w:rsid w:val="00D85109"/>
    <w:rsid w:val="00D86B59"/>
    <w:rsid w:val="00D919E8"/>
    <w:rsid w:val="00D9311C"/>
    <w:rsid w:val="00D94325"/>
    <w:rsid w:val="00DA07B7"/>
    <w:rsid w:val="00DA3409"/>
    <w:rsid w:val="00DA413D"/>
    <w:rsid w:val="00DA4606"/>
    <w:rsid w:val="00DA532D"/>
    <w:rsid w:val="00DB017F"/>
    <w:rsid w:val="00DB0A14"/>
    <w:rsid w:val="00DB0D9A"/>
    <w:rsid w:val="00DB4C59"/>
    <w:rsid w:val="00DC23E4"/>
    <w:rsid w:val="00DC34B8"/>
    <w:rsid w:val="00DC4216"/>
    <w:rsid w:val="00DC67E3"/>
    <w:rsid w:val="00DC6B75"/>
    <w:rsid w:val="00DD2ED8"/>
    <w:rsid w:val="00DD400A"/>
    <w:rsid w:val="00DD486E"/>
    <w:rsid w:val="00DD4B8A"/>
    <w:rsid w:val="00DD4E89"/>
    <w:rsid w:val="00DD6C3C"/>
    <w:rsid w:val="00DD6F8D"/>
    <w:rsid w:val="00DE1505"/>
    <w:rsid w:val="00DE1CF7"/>
    <w:rsid w:val="00DE282D"/>
    <w:rsid w:val="00DE39D5"/>
    <w:rsid w:val="00DE45FC"/>
    <w:rsid w:val="00DE5145"/>
    <w:rsid w:val="00DE78BE"/>
    <w:rsid w:val="00DE7F83"/>
    <w:rsid w:val="00DF00D2"/>
    <w:rsid w:val="00DF17F4"/>
    <w:rsid w:val="00DF1A05"/>
    <w:rsid w:val="00DF276F"/>
    <w:rsid w:val="00DF4328"/>
    <w:rsid w:val="00DF6539"/>
    <w:rsid w:val="00DF666D"/>
    <w:rsid w:val="00DF6673"/>
    <w:rsid w:val="00DF7982"/>
    <w:rsid w:val="00E0096C"/>
    <w:rsid w:val="00E0226A"/>
    <w:rsid w:val="00E03C43"/>
    <w:rsid w:val="00E06117"/>
    <w:rsid w:val="00E06619"/>
    <w:rsid w:val="00E10129"/>
    <w:rsid w:val="00E1387F"/>
    <w:rsid w:val="00E13A79"/>
    <w:rsid w:val="00E167F4"/>
    <w:rsid w:val="00E22A26"/>
    <w:rsid w:val="00E25104"/>
    <w:rsid w:val="00E25131"/>
    <w:rsid w:val="00E253C8"/>
    <w:rsid w:val="00E26FE6"/>
    <w:rsid w:val="00E30336"/>
    <w:rsid w:val="00E32196"/>
    <w:rsid w:val="00E33883"/>
    <w:rsid w:val="00E349A3"/>
    <w:rsid w:val="00E361E2"/>
    <w:rsid w:val="00E426BD"/>
    <w:rsid w:val="00E439C5"/>
    <w:rsid w:val="00E47662"/>
    <w:rsid w:val="00E47F3D"/>
    <w:rsid w:val="00E5201E"/>
    <w:rsid w:val="00E52F07"/>
    <w:rsid w:val="00E55BAA"/>
    <w:rsid w:val="00E6080B"/>
    <w:rsid w:val="00E61ABA"/>
    <w:rsid w:val="00E61CEC"/>
    <w:rsid w:val="00E62AC9"/>
    <w:rsid w:val="00E64165"/>
    <w:rsid w:val="00E7517C"/>
    <w:rsid w:val="00E77578"/>
    <w:rsid w:val="00E8043E"/>
    <w:rsid w:val="00E81C59"/>
    <w:rsid w:val="00E8212D"/>
    <w:rsid w:val="00E83599"/>
    <w:rsid w:val="00E83806"/>
    <w:rsid w:val="00E87428"/>
    <w:rsid w:val="00E90B35"/>
    <w:rsid w:val="00E9234F"/>
    <w:rsid w:val="00E928C7"/>
    <w:rsid w:val="00E9664A"/>
    <w:rsid w:val="00E96E32"/>
    <w:rsid w:val="00EA0AD3"/>
    <w:rsid w:val="00EA4FCA"/>
    <w:rsid w:val="00EB19D9"/>
    <w:rsid w:val="00EB23B9"/>
    <w:rsid w:val="00EB243E"/>
    <w:rsid w:val="00EB5E63"/>
    <w:rsid w:val="00EB6583"/>
    <w:rsid w:val="00EC0609"/>
    <w:rsid w:val="00EC0FE4"/>
    <w:rsid w:val="00EC5A77"/>
    <w:rsid w:val="00EC62EB"/>
    <w:rsid w:val="00EC66AF"/>
    <w:rsid w:val="00EC7E1B"/>
    <w:rsid w:val="00ED45B4"/>
    <w:rsid w:val="00ED6B3F"/>
    <w:rsid w:val="00ED6F23"/>
    <w:rsid w:val="00ED71B3"/>
    <w:rsid w:val="00EE11A2"/>
    <w:rsid w:val="00EE399D"/>
    <w:rsid w:val="00EE5A03"/>
    <w:rsid w:val="00EE5C93"/>
    <w:rsid w:val="00EE6D5F"/>
    <w:rsid w:val="00EE7F6A"/>
    <w:rsid w:val="00EF5507"/>
    <w:rsid w:val="00EF7D5E"/>
    <w:rsid w:val="00F040A7"/>
    <w:rsid w:val="00F04584"/>
    <w:rsid w:val="00F05ACF"/>
    <w:rsid w:val="00F060C6"/>
    <w:rsid w:val="00F14522"/>
    <w:rsid w:val="00F1493A"/>
    <w:rsid w:val="00F16980"/>
    <w:rsid w:val="00F16ED6"/>
    <w:rsid w:val="00F20E34"/>
    <w:rsid w:val="00F20FA5"/>
    <w:rsid w:val="00F21513"/>
    <w:rsid w:val="00F21D5E"/>
    <w:rsid w:val="00F23638"/>
    <w:rsid w:val="00F23DAD"/>
    <w:rsid w:val="00F2440C"/>
    <w:rsid w:val="00F2779F"/>
    <w:rsid w:val="00F30351"/>
    <w:rsid w:val="00F30E38"/>
    <w:rsid w:val="00F31125"/>
    <w:rsid w:val="00F3176E"/>
    <w:rsid w:val="00F31F84"/>
    <w:rsid w:val="00F3450A"/>
    <w:rsid w:val="00F3480D"/>
    <w:rsid w:val="00F36873"/>
    <w:rsid w:val="00F36F9F"/>
    <w:rsid w:val="00F40265"/>
    <w:rsid w:val="00F4156F"/>
    <w:rsid w:val="00F42451"/>
    <w:rsid w:val="00F430F4"/>
    <w:rsid w:val="00F450B8"/>
    <w:rsid w:val="00F46820"/>
    <w:rsid w:val="00F46B7E"/>
    <w:rsid w:val="00F47172"/>
    <w:rsid w:val="00F509D6"/>
    <w:rsid w:val="00F528E5"/>
    <w:rsid w:val="00F530EE"/>
    <w:rsid w:val="00F57450"/>
    <w:rsid w:val="00F60F9A"/>
    <w:rsid w:val="00F61019"/>
    <w:rsid w:val="00F610A9"/>
    <w:rsid w:val="00F61B4D"/>
    <w:rsid w:val="00F6253A"/>
    <w:rsid w:val="00F65DDB"/>
    <w:rsid w:val="00F660D5"/>
    <w:rsid w:val="00F74964"/>
    <w:rsid w:val="00F75514"/>
    <w:rsid w:val="00F75DB9"/>
    <w:rsid w:val="00F76169"/>
    <w:rsid w:val="00F81398"/>
    <w:rsid w:val="00F83691"/>
    <w:rsid w:val="00F8397B"/>
    <w:rsid w:val="00F8548C"/>
    <w:rsid w:val="00F95130"/>
    <w:rsid w:val="00FA1185"/>
    <w:rsid w:val="00FA1807"/>
    <w:rsid w:val="00FA1B01"/>
    <w:rsid w:val="00FA2625"/>
    <w:rsid w:val="00FA44EF"/>
    <w:rsid w:val="00FA4C3C"/>
    <w:rsid w:val="00FA6086"/>
    <w:rsid w:val="00FA79A6"/>
    <w:rsid w:val="00FB28BB"/>
    <w:rsid w:val="00FB3020"/>
    <w:rsid w:val="00FB7A3E"/>
    <w:rsid w:val="00FC05E9"/>
    <w:rsid w:val="00FC33FF"/>
    <w:rsid w:val="00FC35C4"/>
    <w:rsid w:val="00FC4958"/>
    <w:rsid w:val="00FC7196"/>
    <w:rsid w:val="00FC7CB1"/>
    <w:rsid w:val="00FD10B7"/>
    <w:rsid w:val="00FD27D5"/>
    <w:rsid w:val="00FD44B1"/>
    <w:rsid w:val="00FD5F36"/>
    <w:rsid w:val="00FE0415"/>
    <w:rsid w:val="00FE1220"/>
    <w:rsid w:val="00FE5C06"/>
    <w:rsid w:val="00FE71FC"/>
    <w:rsid w:val="00FF02C2"/>
    <w:rsid w:val="00FF2379"/>
    <w:rsid w:val="00FF24BB"/>
    <w:rsid w:val="00FF2AC9"/>
    <w:rsid w:val="00FF3DC7"/>
    <w:rsid w:val="00FF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27741DE-1F65-4C6A-91DA-14CCAAC8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1">
    <w:lsdException w:name="Normal" w:locked="0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0">
    <w:name w:val="Normal"/>
    <w:rsid w:val="001F6110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locked/>
    <w:rsid w:val="009407CF"/>
    <w:pPr>
      <w:keepNext/>
      <w:keepLines/>
      <w:pageBreakBefore/>
      <w:numPr>
        <w:numId w:val="1"/>
      </w:numPr>
      <w:suppressAutoHyphens/>
      <w:spacing w:after="240" w:line="36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2">
    <w:name w:val="heading 2"/>
    <w:next w:val="a1"/>
    <w:link w:val="20"/>
    <w:uiPriority w:val="9"/>
    <w:unhideWhenUsed/>
    <w:qFormat/>
    <w:locked/>
    <w:rsid w:val="00286932"/>
    <w:pPr>
      <w:keepNext/>
      <w:keepLines/>
      <w:numPr>
        <w:ilvl w:val="1"/>
        <w:numId w:val="1"/>
      </w:numPr>
      <w:suppressAutoHyphens/>
      <w:spacing w:before="100" w:beforeAutospacing="1" w:after="240" w:line="240" w:lineRule="auto"/>
      <w:ind w:left="851" w:hanging="454"/>
      <w:contextualSpacing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next w:val="a1"/>
    <w:link w:val="30"/>
    <w:uiPriority w:val="9"/>
    <w:unhideWhenUsed/>
    <w:qFormat/>
    <w:locked/>
    <w:rsid w:val="000D5B17"/>
    <w:pPr>
      <w:keepNext/>
      <w:keepLines/>
      <w:numPr>
        <w:ilvl w:val="2"/>
        <w:numId w:val="1"/>
      </w:numPr>
      <w:suppressAutoHyphens/>
      <w:spacing w:before="100" w:beforeAutospacing="1" w:after="240" w:line="240" w:lineRule="auto"/>
      <w:ind w:left="1077" w:hanging="68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next w:val="a1"/>
    <w:link w:val="40"/>
    <w:uiPriority w:val="9"/>
    <w:unhideWhenUsed/>
    <w:qFormat/>
    <w:locked/>
    <w:rsid w:val="004F543B"/>
    <w:pPr>
      <w:keepNext/>
      <w:keepLines/>
      <w:spacing w:before="120" w:after="120" w:line="240" w:lineRule="auto"/>
      <w:ind w:left="397"/>
      <w:outlineLvl w:val="3"/>
    </w:pPr>
    <w:rPr>
      <w:rFonts w:ascii="Times New Roman" w:eastAsiaTheme="majorEastAsia" w:hAnsi="Times New Roman" w:cstheme="majorBidi"/>
      <w:i/>
      <w:iCs/>
      <w:sz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locked/>
    <w:rsid w:val="00446AD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locked/>
    <w:rsid w:val="00446AD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locked/>
    <w:rsid w:val="00446AD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locked/>
    <w:rsid w:val="00446AD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locked/>
    <w:rsid w:val="00446AD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Текст_документа"/>
    <w:qFormat/>
    <w:rsid w:val="00FF3DC7"/>
    <w:pPr>
      <w:suppressAutoHyphens/>
      <w:spacing w:after="0" w:line="276" w:lineRule="auto"/>
      <w:ind w:firstLine="397"/>
      <w:contextualSpacing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2"/>
    <w:link w:val="2"/>
    <w:uiPriority w:val="9"/>
    <w:rsid w:val="00286932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10">
    <w:name w:val="Заголовок 1 Знак"/>
    <w:basedOn w:val="a2"/>
    <w:link w:val="1"/>
    <w:uiPriority w:val="9"/>
    <w:rsid w:val="009407CF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30">
    <w:name w:val="Заголовок 3 Знак"/>
    <w:basedOn w:val="a2"/>
    <w:link w:val="3"/>
    <w:uiPriority w:val="9"/>
    <w:rsid w:val="000D5B1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uiPriority w:val="9"/>
    <w:rsid w:val="004F543B"/>
    <w:rPr>
      <w:rFonts w:ascii="Times New Roman" w:eastAsiaTheme="majorEastAsia" w:hAnsi="Times New Roman" w:cstheme="majorBidi"/>
      <w:i/>
      <w:iCs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446ADE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446ADE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446ADE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446A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446A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ВВЕДЕНИЕ"/>
    <w:next w:val="a1"/>
    <w:qFormat/>
    <w:rsid w:val="009407CF"/>
    <w:pPr>
      <w:keepNext/>
      <w:keepLines/>
      <w:pageBreakBefore/>
      <w:suppressAutoHyphens/>
      <w:spacing w:after="360" w:line="360" w:lineRule="auto"/>
      <w:contextualSpacing/>
      <w:jc w:val="center"/>
      <w:outlineLvl w:val="0"/>
    </w:pPr>
    <w:rPr>
      <w:rFonts w:ascii="Times New Roman" w:hAnsi="Times New Roman"/>
      <w:b/>
      <w:caps/>
      <w:sz w:val="36"/>
    </w:rPr>
  </w:style>
  <w:style w:type="paragraph" w:styleId="a6">
    <w:name w:val="header"/>
    <w:link w:val="a7"/>
    <w:uiPriority w:val="99"/>
    <w:unhideWhenUsed/>
    <w:locked/>
    <w:rsid w:val="001242F3"/>
    <w:pPr>
      <w:tabs>
        <w:tab w:val="center" w:pos="4677"/>
        <w:tab w:val="right" w:pos="9355"/>
      </w:tabs>
      <w:jc w:val="center"/>
    </w:pPr>
    <w:rPr>
      <w:rFonts w:ascii="Times New Roman" w:hAnsi="Times New Roman"/>
      <w:sz w:val="28"/>
    </w:rPr>
  </w:style>
  <w:style w:type="character" w:customStyle="1" w:styleId="a7">
    <w:name w:val="Верхний колонтитул Знак"/>
    <w:basedOn w:val="a2"/>
    <w:link w:val="a6"/>
    <w:uiPriority w:val="99"/>
    <w:rsid w:val="001242F3"/>
    <w:rPr>
      <w:rFonts w:ascii="Times New Roman" w:hAnsi="Times New Roman"/>
      <w:sz w:val="28"/>
    </w:rPr>
  </w:style>
  <w:style w:type="paragraph" w:styleId="a8">
    <w:name w:val="footer"/>
    <w:link w:val="a9"/>
    <w:uiPriority w:val="99"/>
    <w:unhideWhenUsed/>
    <w:locked/>
    <w:rsid w:val="001242F3"/>
    <w:pPr>
      <w:tabs>
        <w:tab w:val="center" w:pos="4677"/>
        <w:tab w:val="right" w:pos="9355"/>
      </w:tabs>
      <w:spacing w:after="0" w:line="240" w:lineRule="auto"/>
      <w:contextualSpacing/>
      <w:jc w:val="center"/>
    </w:pPr>
    <w:rPr>
      <w:rFonts w:ascii="Times New Roman" w:hAnsi="Times New Roman"/>
      <w:sz w:val="28"/>
    </w:rPr>
  </w:style>
  <w:style w:type="character" w:customStyle="1" w:styleId="a9">
    <w:name w:val="Нижний колонтитул Знак"/>
    <w:basedOn w:val="a2"/>
    <w:link w:val="a8"/>
    <w:uiPriority w:val="99"/>
    <w:rsid w:val="001242F3"/>
    <w:rPr>
      <w:rFonts w:ascii="Times New Roman" w:hAnsi="Times New Roman"/>
      <w:sz w:val="28"/>
    </w:rPr>
  </w:style>
  <w:style w:type="paragraph" w:styleId="aa">
    <w:name w:val="caption"/>
    <w:next w:val="a1"/>
    <w:uiPriority w:val="35"/>
    <w:unhideWhenUsed/>
    <w:qFormat/>
    <w:locked/>
    <w:rsid w:val="007D6E4B"/>
    <w:pPr>
      <w:spacing w:before="120" w:after="360" w:line="360" w:lineRule="auto"/>
      <w:contextualSpacing/>
      <w:jc w:val="center"/>
    </w:pPr>
    <w:rPr>
      <w:rFonts w:ascii="Times New Roman" w:hAnsi="Times New Roman"/>
      <w:iCs/>
      <w:color w:val="7F7F7F" w:themeColor="text1" w:themeTint="80"/>
      <w:sz w:val="24"/>
      <w:szCs w:val="18"/>
    </w:rPr>
  </w:style>
  <w:style w:type="paragraph" w:styleId="ab">
    <w:name w:val="Balloon Text"/>
    <w:basedOn w:val="a0"/>
    <w:link w:val="ac"/>
    <w:uiPriority w:val="99"/>
    <w:semiHidden/>
    <w:unhideWhenUsed/>
    <w:locked/>
    <w:rsid w:val="008B5409"/>
    <w:pPr>
      <w:widowControl w:val="0"/>
      <w:autoSpaceDE w:val="0"/>
      <w:autoSpaceDN w:val="0"/>
      <w:adjustRightInd w:val="0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c">
    <w:name w:val="Текст выноски Знак"/>
    <w:basedOn w:val="a2"/>
    <w:link w:val="ab"/>
    <w:uiPriority w:val="99"/>
    <w:semiHidden/>
    <w:rsid w:val="008B5409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d">
    <w:name w:val="Логотип"/>
    <w:next w:val="a1"/>
    <w:locked/>
    <w:rsid w:val="008B5409"/>
    <w:pPr>
      <w:jc w:val="center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ae">
    <w:name w:val="Титул_обычный"/>
    <w:qFormat/>
    <w:locked/>
    <w:rsid w:val="003E2BC2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af">
    <w:name w:val="Титул_название"/>
    <w:next w:val="ae"/>
    <w:qFormat/>
    <w:locked/>
    <w:rsid w:val="008B5409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20"/>
    </w:rPr>
  </w:style>
  <w:style w:type="table" w:styleId="af0">
    <w:name w:val="Table Grid"/>
    <w:basedOn w:val="a3"/>
    <w:uiPriority w:val="39"/>
    <w:locked/>
    <w:rsid w:val="008A6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 светлая1"/>
    <w:basedOn w:val="a3"/>
    <w:uiPriority w:val="40"/>
    <w:locked/>
    <w:rsid w:val="008A6B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D3667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Bibliography"/>
    <w:next w:val="a1"/>
    <w:uiPriority w:val="37"/>
    <w:unhideWhenUsed/>
    <w:locked/>
    <w:rsid w:val="009407CF"/>
    <w:pPr>
      <w:tabs>
        <w:tab w:val="left" w:pos="397"/>
      </w:tabs>
      <w:spacing w:before="100" w:beforeAutospacing="1" w:after="240"/>
      <w:jc w:val="center"/>
      <w:outlineLvl w:val="0"/>
    </w:pPr>
    <w:rPr>
      <w:rFonts w:ascii="Times New Roman" w:hAnsi="Times New Roman"/>
      <w:b/>
      <w:caps/>
      <w:sz w:val="36"/>
    </w:rPr>
  </w:style>
  <w:style w:type="table" w:customStyle="1" w:styleId="TableNormal1">
    <w:name w:val="Table Normal1"/>
    <w:uiPriority w:val="2"/>
    <w:semiHidden/>
    <w:unhideWhenUsed/>
    <w:qFormat/>
    <w:rsid w:val="002D51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0"/>
    <w:next w:val="a0"/>
    <w:autoRedefine/>
    <w:uiPriority w:val="39"/>
    <w:unhideWhenUsed/>
    <w:qFormat/>
    <w:locked/>
    <w:rsid w:val="002B58A3"/>
    <w:pPr>
      <w:tabs>
        <w:tab w:val="right" w:leader="dot" w:pos="10195"/>
      </w:tabs>
      <w:spacing w:before="60" w:after="60"/>
    </w:pPr>
    <w:rPr>
      <w:b/>
      <w:caps/>
      <w:noProof/>
      <w:sz w:val="24"/>
    </w:rPr>
  </w:style>
  <w:style w:type="paragraph" w:styleId="21">
    <w:name w:val="toc 2"/>
    <w:basedOn w:val="a0"/>
    <w:next w:val="a0"/>
    <w:autoRedefine/>
    <w:uiPriority w:val="39"/>
    <w:unhideWhenUsed/>
    <w:qFormat/>
    <w:locked/>
    <w:rsid w:val="00C76627"/>
    <w:pPr>
      <w:tabs>
        <w:tab w:val="right" w:leader="dot" w:pos="10195"/>
      </w:tabs>
      <w:ind w:left="278"/>
    </w:pPr>
    <w:rPr>
      <w:noProof/>
      <w:sz w:val="24"/>
    </w:rPr>
  </w:style>
  <w:style w:type="paragraph" w:styleId="31">
    <w:name w:val="toc 3"/>
    <w:basedOn w:val="a0"/>
    <w:next w:val="a0"/>
    <w:autoRedefine/>
    <w:uiPriority w:val="39"/>
    <w:unhideWhenUsed/>
    <w:qFormat/>
    <w:locked/>
    <w:rsid w:val="00C76627"/>
    <w:pPr>
      <w:tabs>
        <w:tab w:val="right" w:leader="dot" w:pos="10195"/>
      </w:tabs>
      <w:spacing w:after="120"/>
      <w:ind w:left="1191" w:hanging="624"/>
      <w:contextualSpacing/>
    </w:pPr>
    <w:rPr>
      <w:noProof/>
      <w:sz w:val="22"/>
      <w:lang w:val="en-US"/>
    </w:rPr>
  </w:style>
  <w:style w:type="paragraph" w:styleId="41">
    <w:name w:val="toc 4"/>
    <w:basedOn w:val="a0"/>
    <w:next w:val="a0"/>
    <w:autoRedefine/>
    <w:uiPriority w:val="39"/>
    <w:unhideWhenUsed/>
    <w:locked/>
    <w:rsid w:val="002078EF"/>
    <w:pPr>
      <w:spacing w:after="100"/>
      <w:ind w:left="840"/>
    </w:pPr>
  </w:style>
  <w:style w:type="character" w:styleId="af2">
    <w:name w:val="Hyperlink"/>
    <w:basedOn w:val="a2"/>
    <w:uiPriority w:val="99"/>
    <w:unhideWhenUsed/>
    <w:locked/>
    <w:rsid w:val="002078EF"/>
    <w:rPr>
      <w:color w:val="0563C1" w:themeColor="hyperlink"/>
      <w:u w:val="single"/>
    </w:rPr>
  </w:style>
  <w:style w:type="paragraph" w:customStyle="1" w:styleId="af3">
    <w:name w:val="Оглавление"/>
    <w:next w:val="a1"/>
    <w:rsid w:val="00996C7E"/>
    <w:pPr>
      <w:spacing w:before="100" w:beforeAutospacing="1" w:after="240" w:line="240" w:lineRule="auto"/>
      <w:jc w:val="center"/>
    </w:pPr>
    <w:rPr>
      <w:rFonts w:ascii="Times New Roman" w:hAnsi="Times New Roman"/>
      <w:b/>
      <w:caps/>
      <w:sz w:val="36"/>
    </w:rPr>
  </w:style>
  <w:style w:type="paragraph" w:styleId="af4">
    <w:name w:val="TOC Heading"/>
    <w:basedOn w:val="1"/>
    <w:next w:val="a0"/>
    <w:uiPriority w:val="39"/>
    <w:semiHidden/>
    <w:unhideWhenUsed/>
    <w:qFormat/>
    <w:locked/>
    <w:rsid w:val="002078EF"/>
    <w:pPr>
      <w:pageBreakBefore w:val="0"/>
      <w:numPr>
        <w:numId w:val="0"/>
      </w:numPr>
      <w:suppressAutoHyphens w:val="0"/>
      <w:spacing w:before="480" w:after="0" w:line="276" w:lineRule="auto"/>
      <w:contextualSpacing w:val="0"/>
      <w:jc w:val="left"/>
      <w:outlineLvl w:val="9"/>
    </w:pPr>
    <w:rPr>
      <w:rFonts w:asciiTheme="majorHAnsi" w:hAnsiTheme="majorHAnsi"/>
      <w:bCs/>
      <w:caps w:val="0"/>
      <w:color w:val="2E74B5" w:themeColor="accent1" w:themeShade="BF"/>
      <w:szCs w:val="28"/>
      <w:lang w:eastAsia="ru-RU"/>
    </w:rPr>
  </w:style>
  <w:style w:type="paragraph" w:customStyle="1" w:styleId="a">
    <w:name w:val="Задание"/>
    <w:basedOn w:val="ae"/>
    <w:rsid w:val="00C26B85"/>
    <w:pPr>
      <w:numPr>
        <w:numId w:val="9"/>
      </w:numPr>
      <w:tabs>
        <w:tab w:val="left" w:pos="2127"/>
        <w:tab w:val="right" w:pos="10205"/>
      </w:tabs>
      <w:spacing w:line="360" w:lineRule="auto"/>
      <w:jc w:val="left"/>
    </w:pPr>
  </w:style>
  <w:style w:type="paragraph" w:customStyle="1" w:styleId="125">
    <w:name w:val="Стиль Титул_обычный + По левому краю Слева:  125 см"/>
    <w:basedOn w:val="ae"/>
    <w:rsid w:val="00D15985"/>
    <w:pPr>
      <w:spacing w:after="240"/>
      <w:ind w:left="709"/>
      <w:contextualSpacing/>
      <w:jc w:val="left"/>
    </w:pPr>
  </w:style>
  <w:style w:type="paragraph" w:customStyle="1" w:styleId="Consolas9RGB">
    <w:name w:val="Стиль Текст_документа + (латиница) Consolas 9 пт Другой цвет (RGB..."/>
    <w:basedOn w:val="a1"/>
    <w:rsid w:val="00264CA4"/>
    <w:rPr>
      <w:rFonts w:ascii="Consolas" w:hAnsi="Consolas"/>
      <w:color w:val="2B91AF"/>
      <w:sz w:val="20"/>
    </w:rPr>
  </w:style>
  <w:style w:type="character" w:styleId="af5">
    <w:name w:val="FollowedHyperlink"/>
    <w:basedOn w:val="a2"/>
    <w:uiPriority w:val="99"/>
    <w:semiHidden/>
    <w:unhideWhenUsed/>
    <w:locked/>
    <w:rsid w:val="003A7EAC"/>
    <w:rPr>
      <w:color w:val="954F72" w:themeColor="followedHyperlink"/>
      <w:u w:val="single"/>
    </w:rPr>
  </w:style>
  <w:style w:type="paragraph" w:styleId="af6">
    <w:name w:val="List Paragraph"/>
    <w:basedOn w:val="a0"/>
    <w:uiPriority w:val="34"/>
    <w:qFormat/>
    <w:locked/>
    <w:rsid w:val="00F46820"/>
    <w:pPr>
      <w:spacing w:after="160" w:line="259" w:lineRule="auto"/>
      <w:ind w:left="720"/>
      <w:contextualSpacing/>
    </w:pPr>
    <w:rPr>
      <w:rFonts w:asciiTheme="minorHAnsi" w:hAnsiTheme="minorHAnsi"/>
      <w:sz w:val="22"/>
    </w:rPr>
  </w:style>
  <w:style w:type="paragraph" w:styleId="af7">
    <w:name w:val="Body Text"/>
    <w:basedOn w:val="a0"/>
    <w:link w:val="af8"/>
    <w:locked/>
    <w:rsid w:val="00F46820"/>
    <w:rPr>
      <w:rFonts w:eastAsia="Times New Roman" w:cs="Times New Roman"/>
      <w:sz w:val="24"/>
      <w:szCs w:val="20"/>
      <w:lang w:eastAsia="ru-RU"/>
    </w:rPr>
  </w:style>
  <w:style w:type="character" w:customStyle="1" w:styleId="af8">
    <w:name w:val="Основной текст Знак"/>
    <w:basedOn w:val="a2"/>
    <w:link w:val="af7"/>
    <w:rsid w:val="00F4682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9">
    <w:name w:val="Document Map"/>
    <w:basedOn w:val="a0"/>
    <w:link w:val="afa"/>
    <w:uiPriority w:val="99"/>
    <w:semiHidden/>
    <w:unhideWhenUsed/>
    <w:locked/>
    <w:rsid w:val="00A42EFE"/>
    <w:rPr>
      <w:rFonts w:ascii="Tahoma" w:hAnsi="Tahoma" w:cs="Tahoma"/>
      <w:sz w:val="16"/>
      <w:szCs w:val="16"/>
    </w:rPr>
  </w:style>
  <w:style w:type="character" w:customStyle="1" w:styleId="afa">
    <w:name w:val="Схема документа Знак"/>
    <w:basedOn w:val="a2"/>
    <w:link w:val="af9"/>
    <w:uiPriority w:val="99"/>
    <w:semiHidden/>
    <w:rsid w:val="00A42EFE"/>
    <w:rPr>
      <w:rFonts w:ascii="Tahoma" w:hAnsi="Tahoma" w:cs="Tahoma"/>
      <w:sz w:val="16"/>
      <w:szCs w:val="16"/>
    </w:rPr>
  </w:style>
  <w:style w:type="character" w:styleId="afb">
    <w:name w:val="Placeholder Text"/>
    <w:basedOn w:val="a2"/>
    <w:uiPriority w:val="99"/>
    <w:semiHidden/>
    <w:locked/>
    <w:rsid w:val="002074A1"/>
    <w:rPr>
      <w:color w:val="808080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DF1A05"/>
    <w:rPr>
      <w:color w:val="605E5C"/>
      <w:shd w:val="clear" w:color="auto" w:fill="E1DFDD"/>
    </w:rPr>
  </w:style>
  <w:style w:type="character" w:customStyle="1" w:styleId="UnresolvedMention">
    <w:name w:val="Unresolved Mention"/>
    <w:basedOn w:val="a2"/>
    <w:uiPriority w:val="99"/>
    <w:semiHidden/>
    <w:unhideWhenUsed/>
    <w:rsid w:val="004916DA"/>
    <w:rPr>
      <w:color w:val="605E5C"/>
      <w:shd w:val="clear" w:color="auto" w:fill="E1DFDD"/>
    </w:rPr>
  </w:style>
  <w:style w:type="paragraph" w:styleId="afc">
    <w:name w:val="table of figures"/>
    <w:basedOn w:val="a0"/>
    <w:next w:val="a0"/>
    <w:uiPriority w:val="99"/>
    <w:unhideWhenUsed/>
    <w:locked/>
    <w:rsid w:val="004916DA"/>
  </w:style>
  <w:style w:type="character" w:styleId="afd">
    <w:name w:val="annotation reference"/>
    <w:basedOn w:val="a2"/>
    <w:uiPriority w:val="99"/>
    <w:semiHidden/>
    <w:unhideWhenUsed/>
    <w:locked/>
    <w:rsid w:val="007F06AB"/>
    <w:rPr>
      <w:sz w:val="16"/>
      <w:szCs w:val="16"/>
    </w:rPr>
  </w:style>
  <w:style w:type="paragraph" w:styleId="afe">
    <w:name w:val="annotation text"/>
    <w:basedOn w:val="a0"/>
    <w:link w:val="aff"/>
    <w:uiPriority w:val="99"/>
    <w:semiHidden/>
    <w:unhideWhenUsed/>
    <w:locked/>
    <w:rsid w:val="007F06AB"/>
    <w:rPr>
      <w:sz w:val="20"/>
      <w:szCs w:val="20"/>
    </w:rPr>
  </w:style>
  <w:style w:type="character" w:customStyle="1" w:styleId="aff">
    <w:name w:val="Текст примечания Знак"/>
    <w:basedOn w:val="a2"/>
    <w:link w:val="afe"/>
    <w:uiPriority w:val="99"/>
    <w:semiHidden/>
    <w:rsid w:val="007F06AB"/>
    <w:rPr>
      <w:rFonts w:ascii="Times New Roman" w:hAnsi="Times New Roman"/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locked/>
    <w:rsid w:val="007F06AB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7F06AB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6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3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17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6516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817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0933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675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6031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436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625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Projects\Institute\1_Semestr\&#1055;&#1088;&#1086;&#1075;&#1088;&#1072;&#1084;&#1084;&#1080;&#1088;&#1086;&#1074;&#1072;&#1085;&#1080;&#1077;_&#1085;&#1072;_&#1071;&#1042;&#1059;\&#1064;&#1072;&#1073;&#1083;&#1086;&#1085;%20-%20&#1057;&#1077;&#1084;&#1077;&#1089;&#1090;&#1088;&#1086;&#1074;&#1086;&#1077;%20&#1079;&#1072;&#1076;&#1072;&#1085;&#1080;&#107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10"/>
</file>

<file path=customXml/itemProps1.xml><?xml version="1.0" encoding="utf-8"?>
<ds:datastoreItem xmlns:ds="http://schemas.openxmlformats.org/officeDocument/2006/customXml" ds:itemID="{7DD79B1C-E943-4AC6-8D81-44F2D5C56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- Семестровое задание.dotx</Template>
  <TotalTime>15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Grigoriy</dc:creator>
  <cp:lastModifiedBy>Учетная запись Майкрософт</cp:lastModifiedBy>
  <cp:revision>7</cp:revision>
  <cp:lastPrinted>2022-09-19T14:49:00Z</cp:lastPrinted>
  <dcterms:created xsi:type="dcterms:W3CDTF">2023-02-01T09:18:00Z</dcterms:created>
  <dcterms:modified xsi:type="dcterms:W3CDTF">2026-01-27T18:16:00Z</dcterms:modified>
</cp:coreProperties>
</file>